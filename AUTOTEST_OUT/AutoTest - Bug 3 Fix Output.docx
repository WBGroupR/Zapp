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06" w:type="dxa"/>
        <w:tblLayout w:type="fixed"/>
        <w:tblLook w:val="0000" w:firstRow="0" w:lastRow="0" w:firstColumn="0" w:lastColumn="0" w:noHBand="0" w:noVBand="0"/>
      </w:tblPr>
      <w:tblGrid>
        <w:gridCol w:w="2660"/>
        <w:gridCol w:w="6946"/>
      </w:tblGrid>
      <w:tr w:rsidR="00657A68" w14:paraId="235B5DEF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6B04CC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A3BB76" w14:textId="08A32F4B" w:rsidR="00E303EF" w:rsidRPr="00E303EF" w:rsidRDefault="00D531E0">
            <w:pPr>
              <w:pStyle w:val="bp"/>
              <w:tabs>
                <w:tab w:val="left" w:pos="5685"/>
              </w:tabs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Crown &amp; Anchor </w:t>
            </w:r>
            <w:r w:rsidR="00910156">
              <w:rPr>
                <w:color w:val="0000FF"/>
                <w:sz w:val="24"/>
                <w:szCs w:val="24"/>
              </w:rPr>
              <w:t xml:space="preserve">Automated Test </w:t>
            </w:r>
            <w:r w:rsidR="0038067F">
              <w:rPr>
                <w:color w:val="0000FF"/>
                <w:sz w:val="24"/>
                <w:szCs w:val="24"/>
              </w:rPr>
              <w:t xml:space="preserve">Fix of </w:t>
            </w:r>
            <w:r>
              <w:rPr>
                <w:color w:val="0000FF"/>
                <w:sz w:val="24"/>
                <w:szCs w:val="24"/>
              </w:rPr>
              <w:t xml:space="preserve">Bug </w:t>
            </w:r>
            <w:r w:rsidR="006454C2">
              <w:rPr>
                <w:color w:val="0000FF"/>
                <w:sz w:val="24"/>
                <w:szCs w:val="24"/>
              </w:rPr>
              <w:t>3</w:t>
            </w:r>
          </w:p>
        </w:tc>
      </w:tr>
      <w:tr w:rsidR="00657A68" w14:paraId="341F3463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32F58EB" w14:textId="77777777"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A72E099" w14:textId="7759FA34" w:rsidR="00A30AD6" w:rsidRPr="00E303EF" w:rsidRDefault="00910156">
            <w:pPr>
              <w:pStyle w:val="bp"/>
              <w:tabs>
                <w:tab w:val="left" w:pos="5685"/>
              </w:tabs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Automate the</w:t>
            </w:r>
            <w:r w:rsidR="006454C2">
              <w:rPr>
                <w:color w:val="0000FF"/>
                <w:sz w:val="24"/>
                <w:szCs w:val="24"/>
              </w:rPr>
              <w:t xml:space="preserve"> testing of errors in UAT Test 3 (for </w:t>
            </w:r>
            <w:r w:rsidR="0038067F">
              <w:rPr>
                <w:color w:val="0000FF"/>
                <w:sz w:val="24"/>
                <w:szCs w:val="24"/>
              </w:rPr>
              <w:t xml:space="preserve">Fix of </w:t>
            </w:r>
            <w:r w:rsidR="006454C2">
              <w:rPr>
                <w:color w:val="0000FF"/>
                <w:sz w:val="24"/>
                <w:szCs w:val="24"/>
              </w:rPr>
              <w:t>Bug 3</w:t>
            </w:r>
            <w:r>
              <w:rPr>
                <w:color w:val="0000FF"/>
                <w:sz w:val="24"/>
                <w:szCs w:val="24"/>
              </w:rPr>
              <w:t>)</w:t>
            </w:r>
          </w:p>
        </w:tc>
      </w:tr>
      <w:tr w:rsidR="00657A68" w14:paraId="389C9039" w14:textId="77777777" w:rsidTr="00657A68">
        <w:trPr>
          <w:cantSplit/>
          <w:trHeight w:val="711"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C298C8A" w14:textId="77777777"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01440D" w14:textId="42B9847C" w:rsidR="00E303EF" w:rsidRPr="00C05D0A" w:rsidRDefault="00910156" w:rsidP="006454C2">
            <w:pPr>
              <w:pStyle w:val="bp"/>
              <w:ind w:left="-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Test that </w:t>
            </w:r>
            <w:r w:rsidR="006454C2">
              <w:rPr>
                <w:color w:val="0000FF"/>
                <w:sz w:val="24"/>
                <w:szCs w:val="24"/>
              </w:rPr>
              <w:t>odds in the game are incorrect (win:win+lose ratio should be approximately 4.2)</w:t>
            </w:r>
          </w:p>
        </w:tc>
      </w:tr>
      <w:tr w:rsidR="00657A68" w14:paraId="1DA9B8CB" w14:textId="77777777" w:rsidTr="00657A68">
        <w:trPr>
          <w:cantSplit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55AAF4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896061E" w14:textId="63035132" w:rsidR="00E303EF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Single player ‘</w:t>
            </w:r>
            <w:r w:rsidR="007A0E4D">
              <w:rPr>
                <w:color w:val="0000FF"/>
                <w:sz w:val="24"/>
                <w:szCs w:val="24"/>
              </w:rPr>
              <w:t>Anna</w:t>
            </w:r>
            <w:r>
              <w:rPr>
                <w:color w:val="0000FF"/>
                <w:sz w:val="24"/>
                <w:szCs w:val="24"/>
              </w:rPr>
              <w:t>’ created</w:t>
            </w:r>
          </w:p>
          <w:p w14:paraId="54A3B99A" w14:textId="28142D94" w:rsidR="00510065" w:rsidRDefault="00510065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Game limit is set = 0</w:t>
            </w:r>
          </w:p>
          <w:p w14:paraId="7B0FD13D" w14:textId="38F006A7" w:rsidR="00910156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Each run to use a single dice value </w:t>
            </w:r>
            <w:r w:rsidR="00467EAF">
              <w:rPr>
                <w:color w:val="0000FF"/>
                <w:sz w:val="24"/>
                <w:szCs w:val="24"/>
              </w:rPr>
              <w:t xml:space="preserve">‘CROWN’ </w:t>
            </w:r>
            <w:r>
              <w:rPr>
                <w:color w:val="0000FF"/>
                <w:sz w:val="24"/>
                <w:szCs w:val="24"/>
              </w:rPr>
              <w:t>as the player’s pick</w:t>
            </w:r>
            <w:r w:rsidR="00347FC0">
              <w:rPr>
                <w:color w:val="0000FF"/>
                <w:sz w:val="24"/>
                <w:szCs w:val="24"/>
              </w:rPr>
              <w:t>.</w:t>
            </w:r>
          </w:p>
          <w:p w14:paraId="3313ED9F" w14:textId="067B0809" w:rsidR="00347FC0" w:rsidRDefault="00910156" w:rsidP="00347FC0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Game will </w:t>
            </w:r>
            <w:r w:rsidR="00FE4B88">
              <w:rPr>
                <w:color w:val="0000FF"/>
                <w:sz w:val="24"/>
                <w:szCs w:val="24"/>
              </w:rPr>
              <w:t xml:space="preserve">play </w:t>
            </w:r>
            <w:r w:rsidR="004D12D7">
              <w:rPr>
                <w:color w:val="0000FF"/>
                <w:sz w:val="24"/>
                <w:szCs w:val="24"/>
              </w:rPr>
              <w:t>200</w:t>
            </w:r>
            <w:r w:rsidR="00FE4B88">
              <w:rPr>
                <w:color w:val="0000FF"/>
                <w:sz w:val="24"/>
                <w:szCs w:val="24"/>
              </w:rPr>
              <w:t xml:space="preserve"> turns</w:t>
            </w:r>
            <w:r w:rsidR="004D12D7">
              <w:rPr>
                <w:color w:val="0000FF"/>
                <w:sz w:val="24"/>
                <w:szCs w:val="24"/>
              </w:rPr>
              <w:t xml:space="preserve"> to ensure there are enough </w:t>
            </w:r>
            <w:r w:rsidR="00347FC0">
              <w:rPr>
                <w:color w:val="0000FF"/>
                <w:sz w:val="24"/>
                <w:szCs w:val="24"/>
              </w:rPr>
              <w:t>rolls to be statistically significant.</w:t>
            </w:r>
          </w:p>
          <w:p w14:paraId="6E302A2E" w14:textId="51E0924D" w:rsidR="00C928EB" w:rsidRDefault="00347FC0" w:rsidP="0038067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Player will be given a starting balance of $1</w:t>
            </w:r>
            <w:r w:rsidR="00C928EB">
              <w:rPr>
                <w:color w:val="0000FF"/>
                <w:sz w:val="24"/>
                <w:szCs w:val="24"/>
              </w:rPr>
              <w:t>,</w:t>
            </w:r>
            <w:r>
              <w:rPr>
                <w:color w:val="0000FF"/>
                <w:sz w:val="24"/>
                <w:szCs w:val="24"/>
              </w:rPr>
              <w:t>000 to ensure they do not run out of funds (i.e. reach the limit) before the end of the 200 turns.</w:t>
            </w:r>
          </w:p>
          <w:p w14:paraId="221A213D" w14:textId="2F598617" w:rsidR="008848DB" w:rsidRDefault="00C928EB" w:rsidP="0038067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One game will be played with 1000 turns and a starting balance of $10,000 to determine</w:t>
            </w:r>
            <w:r w:rsidR="00244785">
              <w:rPr>
                <w:color w:val="0000FF"/>
                <w:sz w:val="24"/>
                <w:szCs w:val="24"/>
              </w:rPr>
              <w:t xml:space="preserve"> the ratio after a large number of turns.</w:t>
            </w:r>
          </w:p>
          <w:p w14:paraId="168C4116" w14:textId="1879EC56" w:rsidR="00910156" w:rsidRPr="00A11301" w:rsidRDefault="008848DB" w:rsidP="0038067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One game will be played with 50,000 turns and a starting balance of $1,000,000 to determine the ratio after a very large number of turns – this will show if the ratio “settles” down to a single figure.</w:t>
            </w:r>
          </w:p>
        </w:tc>
      </w:tr>
      <w:tr w:rsidR="00657A68" w14:paraId="62517696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230862" w14:textId="1E8FC40E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0559C3" w14:textId="0A22BE92" w:rsidR="00E303EF" w:rsidRPr="00A11301" w:rsidRDefault="00D531E0">
            <w:pPr>
              <w:pStyle w:val="bp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n/a</w:t>
            </w:r>
          </w:p>
        </w:tc>
      </w:tr>
      <w:tr w:rsidR="00657A68" w14:paraId="189EBB7A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A3F5625" w14:textId="77777777"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948602E" w14:textId="186C59C4" w:rsidR="00E303EF" w:rsidRDefault="00467EAF" w:rsidP="008E3300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An assert </w:t>
            </w:r>
            <w:r w:rsidR="0038067F">
              <w:rPr>
                <w:b/>
                <w:bCs/>
                <w:color w:val="FF0000"/>
                <w:sz w:val="24"/>
              </w:rPr>
              <w:t xml:space="preserve">will </w:t>
            </w:r>
            <w:r w:rsidR="008E3300">
              <w:rPr>
                <w:b/>
                <w:bCs/>
                <w:color w:val="FF0000"/>
                <w:sz w:val="24"/>
              </w:rPr>
              <w:t>be true</w:t>
            </w:r>
            <w:r>
              <w:rPr>
                <w:b/>
                <w:bCs/>
                <w:color w:val="FF0000"/>
                <w:sz w:val="24"/>
              </w:rPr>
              <w:t xml:space="preserve"> if </w:t>
            </w:r>
            <w:r w:rsidR="00002FD3">
              <w:rPr>
                <w:b/>
                <w:bCs/>
                <w:color w:val="FF0000"/>
                <w:sz w:val="24"/>
              </w:rPr>
              <w:t xml:space="preserve">the win:(win+loss) ratio is </w:t>
            </w:r>
            <w:r w:rsidR="008E3300">
              <w:rPr>
                <w:b/>
                <w:bCs/>
                <w:color w:val="FF0000"/>
                <w:sz w:val="24"/>
              </w:rPr>
              <w:t xml:space="preserve">NOT </w:t>
            </w:r>
            <w:r w:rsidR="00002FD3">
              <w:rPr>
                <w:b/>
                <w:bCs/>
                <w:color w:val="FF0000"/>
                <w:sz w:val="24"/>
              </w:rPr>
              <w:t>within the range 4.2 +/- 0.1, i.e. between 41% and 43%.</w:t>
            </w:r>
          </w:p>
        </w:tc>
      </w:tr>
      <w:tr w:rsidR="00657A68" w14:paraId="006C6AA0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C8AE6FA" w14:textId="77777777"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2D4BC18" w14:textId="77E87AB3" w:rsidR="00920A21" w:rsidRDefault="00D92E1F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1) </w:t>
            </w:r>
            <w:r w:rsidR="008E3300">
              <w:rPr>
                <w:b/>
                <w:bCs/>
                <w:color w:val="FF0000"/>
                <w:sz w:val="24"/>
              </w:rPr>
              <w:t>200 turns were played a</w:t>
            </w:r>
            <w:r w:rsidR="00E14FF8">
              <w:rPr>
                <w:b/>
                <w:bCs/>
                <w:color w:val="FF0000"/>
                <w:sz w:val="24"/>
              </w:rPr>
              <w:t>nd the overall win ratio is 0.5</w:t>
            </w:r>
            <w:r w:rsidR="00915328">
              <w:rPr>
                <w:b/>
                <w:bCs/>
                <w:color w:val="FF0000"/>
                <w:sz w:val="24"/>
              </w:rPr>
              <w:t>.</w:t>
            </w:r>
          </w:p>
          <w:p w14:paraId="1CF3F056" w14:textId="2FE93536" w:rsidR="00BD1263" w:rsidRDefault="00BD1263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2) </w:t>
            </w:r>
            <w:r w:rsidR="00915328">
              <w:rPr>
                <w:b/>
                <w:bCs/>
                <w:color w:val="FF0000"/>
                <w:sz w:val="24"/>
              </w:rPr>
              <w:t>200 turns were played and the overall win ratio is 0.</w:t>
            </w:r>
            <w:r w:rsidR="00591EF6">
              <w:rPr>
                <w:b/>
                <w:bCs/>
                <w:color w:val="FF0000"/>
                <w:sz w:val="24"/>
              </w:rPr>
              <w:t>42</w:t>
            </w:r>
            <w:r w:rsidR="00915328">
              <w:rPr>
                <w:b/>
                <w:bCs/>
                <w:color w:val="FF0000"/>
                <w:sz w:val="24"/>
              </w:rPr>
              <w:t>.</w:t>
            </w:r>
          </w:p>
          <w:p w14:paraId="7AF0506E" w14:textId="63AA1971" w:rsidR="003F031B" w:rsidRDefault="003F031B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3) </w:t>
            </w:r>
            <w:r w:rsidR="00EC51B6">
              <w:rPr>
                <w:b/>
                <w:bCs/>
                <w:color w:val="FF0000"/>
                <w:sz w:val="24"/>
              </w:rPr>
              <w:t>200 turns were played and the overall win ratio is 0.</w:t>
            </w:r>
            <w:r w:rsidR="005B6825">
              <w:rPr>
                <w:b/>
                <w:bCs/>
                <w:color w:val="FF0000"/>
                <w:sz w:val="24"/>
              </w:rPr>
              <w:t>53</w:t>
            </w:r>
            <w:r w:rsidR="00EC51B6">
              <w:rPr>
                <w:b/>
                <w:bCs/>
                <w:color w:val="FF0000"/>
                <w:sz w:val="24"/>
              </w:rPr>
              <w:t>.</w:t>
            </w:r>
          </w:p>
          <w:p w14:paraId="1B73D1D5" w14:textId="03E04430" w:rsidR="00AB039F" w:rsidRDefault="00AB039F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4) 10 games played in succession to find range of ratio values (no </w:t>
            </w:r>
            <w:r w:rsidR="00C13B59">
              <w:rPr>
                <w:b/>
                <w:bCs/>
                <w:color w:val="FF0000"/>
                <w:sz w:val="24"/>
              </w:rPr>
              <w:t>screenshots for these provided) with results = 38.5, 45.0, 42.5, 43.0, 40.0, 36.0, 39.0, 47.0, 43.0, 36.5</w:t>
            </w:r>
            <w:r w:rsidR="00E63803">
              <w:rPr>
                <w:b/>
                <w:bCs/>
                <w:color w:val="FF0000"/>
                <w:sz w:val="24"/>
              </w:rPr>
              <w:t>.</w:t>
            </w:r>
            <w:r w:rsidR="00E114D6">
              <w:rPr>
                <w:b/>
                <w:bCs/>
                <w:color w:val="FF0000"/>
                <w:sz w:val="24"/>
              </w:rPr>
              <w:t xml:space="preserve"> These scores average to 41.05, which is within the range of +/- 1%.</w:t>
            </w:r>
          </w:p>
          <w:p w14:paraId="31022CD7" w14:textId="3E94895F" w:rsidR="00735608" w:rsidRDefault="00735608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5) 1</w:t>
            </w:r>
            <w:r w:rsidR="00556401">
              <w:rPr>
                <w:b/>
                <w:bCs/>
                <w:color w:val="FF0000"/>
                <w:sz w:val="24"/>
              </w:rPr>
              <w:t>,</w:t>
            </w:r>
            <w:r>
              <w:rPr>
                <w:b/>
                <w:bCs/>
                <w:color w:val="FF0000"/>
                <w:sz w:val="24"/>
              </w:rPr>
              <w:t xml:space="preserve">000 turns were played with a starting balance of $10,000: </w:t>
            </w:r>
            <w:r w:rsidR="00244785">
              <w:rPr>
                <w:b/>
                <w:bCs/>
                <w:color w:val="FF0000"/>
                <w:sz w:val="24"/>
              </w:rPr>
              <w:t>pass w</w:t>
            </w:r>
            <w:r w:rsidR="00925984">
              <w:rPr>
                <w:b/>
                <w:bCs/>
                <w:color w:val="FF0000"/>
                <w:sz w:val="24"/>
              </w:rPr>
              <w:t>ith an overall win ratio of 0.42</w:t>
            </w:r>
            <w:r w:rsidR="00244785">
              <w:rPr>
                <w:b/>
                <w:bCs/>
                <w:color w:val="FF0000"/>
                <w:sz w:val="24"/>
              </w:rPr>
              <w:t>.</w:t>
            </w:r>
          </w:p>
          <w:p w14:paraId="381FFB0F" w14:textId="1329717F" w:rsidR="00556401" w:rsidRDefault="00556401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6) 50,000 turns were played with a starting balance of $1,000,000: pass wit</w:t>
            </w:r>
            <w:r w:rsidR="00EA5BD3">
              <w:rPr>
                <w:b/>
                <w:bCs/>
                <w:color w:val="FF0000"/>
                <w:sz w:val="24"/>
              </w:rPr>
              <w:t>h an overall win ratio of 0.42</w:t>
            </w:r>
            <w:r w:rsidR="00246C2C">
              <w:rPr>
                <w:b/>
                <w:bCs/>
                <w:color w:val="FF0000"/>
                <w:sz w:val="24"/>
              </w:rPr>
              <w:t>.</w:t>
            </w:r>
          </w:p>
          <w:p w14:paraId="17CBCC61" w14:textId="1D12B6B3" w:rsidR="00F96AB0" w:rsidRDefault="0089480B" w:rsidP="00DB5CF6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The above results indicate that the bug is fixed.</w:t>
            </w:r>
            <w:bookmarkStart w:id="0" w:name="_GoBack"/>
            <w:bookmarkEnd w:id="0"/>
          </w:p>
        </w:tc>
      </w:tr>
    </w:tbl>
    <w:p w14:paraId="3262F251" w14:textId="77777777" w:rsidR="00E56FE9" w:rsidRDefault="00E56FE9" w:rsidP="00780A9A">
      <w:pPr>
        <w:pStyle w:val="bp"/>
        <w:spacing w:before="0" w:after="0"/>
      </w:pPr>
    </w:p>
    <w:p w14:paraId="18F6D2BD" w14:textId="77777777" w:rsidR="00E56FE9" w:rsidRDefault="00E56FE9" w:rsidP="00780A9A">
      <w:pPr>
        <w:pStyle w:val="bp"/>
        <w:spacing w:before="0" w:after="0"/>
      </w:pPr>
    </w:p>
    <w:p w14:paraId="366DB451" w14:textId="77777777" w:rsidR="005D360D" w:rsidRDefault="005D360D">
      <w:pPr>
        <w:rPr>
          <w:b/>
          <w:sz w:val="24"/>
        </w:rPr>
      </w:pPr>
      <w:r>
        <w:br w:type="page"/>
      </w:r>
    </w:p>
    <w:p w14:paraId="7D0B085E" w14:textId="760EF22E" w:rsidR="00E56FE9" w:rsidRPr="00657A68" w:rsidRDefault="00E56FE9" w:rsidP="00657A68">
      <w:pPr>
        <w:pStyle w:val="Heading1"/>
      </w:pPr>
      <w:r>
        <w:lastRenderedPageBreak/>
        <w:t>Screenshots for Results</w:t>
      </w:r>
      <w:r w:rsidR="00B0134B">
        <w:t xml:space="preserve"> (by number of result)</w:t>
      </w:r>
    </w:p>
    <w:p w14:paraId="5BE8594A" w14:textId="77777777" w:rsidR="00E56FE9" w:rsidRDefault="00E56FE9" w:rsidP="00E56FE9"/>
    <w:p w14:paraId="7BB66065" w14:textId="32AFDEBC" w:rsidR="00E56FE9" w:rsidRDefault="00E56FE9" w:rsidP="005D360D">
      <w:pPr>
        <w:keepNext/>
      </w:pPr>
      <w:r>
        <w:t>1)</w:t>
      </w:r>
      <w:r w:rsidR="00920A21">
        <w:t xml:space="preserve"> </w:t>
      </w:r>
      <w:r w:rsidR="00E14FF8">
        <w:t>200 turns played, ratio = 0.495 (50</w:t>
      </w:r>
      <w:r w:rsidR="00B471A5">
        <w:t>%)</w:t>
      </w:r>
      <w:r w:rsidR="00920A21">
        <w:t>:</w:t>
      </w:r>
    </w:p>
    <w:p w14:paraId="49CB6AE9" w14:textId="1C797E96" w:rsidR="00657A68" w:rsidRDefault="008401E3" w:rsidP="00E56FE9">
      <w:r>
        <w:rPr>
          <w:noProof/>
          <w:lang w:val="en-GB" w:eastAsia="en-GB"/>
        </w:rPr>
        <w:drawing>
          <wp:inline distT="0" distB="0" distL="0" distR="0" wp14:anchorId="7BFA03ED" wp14:editId="53A0BC3B">
            <wp:extent cx="2889885" cy="4219628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0-06 at 4.12.2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87" cy="42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52EA" w14:textId="524C96B6" w:rsidR="002550F3" w:rsidRDefault="002550F3" w:rsidP="00E56FE9"/>
    <w:p w14:paraId="022AC61D" w14:textId="77777777" w:rsidR="00E56FE9" w:rsidRDefault="00E56FE9" w:rsidP="00E56FE9"/>
    <w:p w14:paraId="04AAD821" w14:textId="38C6F69A" w:rsidR="00885C57" w:rsidRDefault="00E56FE9" w:rsidP="004842F7">
      <w:pPr>
        <w:keepNext/>
      </w:pPr>
      <w:r>
        <w:lastRenderedPageBreak/>
        <w:t>2)</w:t>
      </w:r>
      <w:r w:rsidR="00BD1263">
        <w:t xml:space="preserve"> </w:t>
      </w:r>
      <w:r w:rsidR="008401E3">
        <w:t>200 turns played, ratio = 0.415 (42</w:t>
      </w:r>
      <w:r w:rsidR="000778B7">
        <w:t>%</w:t>
      </w:r>
      <w:r w:rsidR="00BD1263">
        <w:t>)</w:t>
      </w:r>
      <w:r w:rsidR="00885C57">
        <w:t>:</w:t>
      </w:r>
    </w:p>
    <w:p w14:paraId="2DD19E63" w14:textId="0BC20C3F" w:rsidR="004842F7" w:rsidRDefault="008401E3" w:rsidP="004F65FD">
      <w:pPr>
        <w:keepNext/>
      </w:pPr>
      <w:r>
        <w:rPr>
          <w:noProof/>
          <w:lang w:val="en-GB" w:eastAsia="en-GB"/>
        </w:rPr>
        <w:drawing>
          <wp:inline distT="0" distB="0" distL="0" distR="0" wp14:anchorId="58EC0194" wp14:editId="526870F3">
            <wp:extent cx="2680335" cy="3839399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0-06 at 4.13.4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887" cy="385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289C" w14:textId="77777777" w:rsidR="00885C57" w:rsidRDefault="00885C57" w:rsidP="00E56FE9"/>
    <w:p w14:paraId="398D21FE" w14:textId="67B6C65D" w:rsidR="00885C57" w:rsidRDefault="004D1F38" w:rsidP="004D1F38">
      <w:pPr>
        <w:keepNext/>
      </w:pPr>
      <w:r>
        <w:t xml:space="preserve">3) </w:t>
      </w:r>
      <w:r w:rsidR="00884025">
        <w:t>2</w:t>
      </w:r>
      <w:r w:rsidR="009168C3">
        <w:t>00 turns played, ratio = 0.43 (4</w:t>
      </w:r>
      <w:r w:rsidR="00884025">
        <w:t>3%):</w:t>
      </w:r>
    </w:p>
    <w:p w14:paraId="37F3D7E6" w14:textId="20AE6654" w:rsidR="00246C2C" w:rsidRDefault="004F65FD" w:rsidP="00246C2C">
      <w:r>
        <w:rPr>
          <w:noProof/>
          <w:lang w:val="en-GB" w:eastAsia="en-GB"/>
        </w:rPr>
        <w:drawing>
          <wp:inline distT="0" distB="0" distL="0" distR="0" wp14:anchorId="400BCC9D" wp14:editId="697D88E2">
            <wp:extent cx="2788646" cy="416021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0-06 at 4.15.4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906" cy="416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8A6C" w14:textId="0C12944A" w:rsidR="00072302" w:rsidRDefault="00072302" w:rsidP="00072302">
      <w:pPr>
        <w:keepNext/>
      </w:pPr>
      <w:r>
        <w:lastRenderedPageBreak/>
        <w:t>5)</w:t>
      </w:r>
      <w:r w:rsidR="00BC7564">
        <w:t xml:space="preserve"> 1000 turns played, ratio = 0.417 (42</w:t>
      </w:r>
      <w:r>
        <w:t>%):</w:t>
      </w:r>
    </w:p>
    <w:p w14:paraId="756BB36E" w14:textId="52891268" w:rsidR="0004651B" w:rsidRDefault="00BA14F4" w:rsidP="00456C85">
      <w:pPr>
        <w:pStyle w:val="bp"/>
        <w:spacing w:before="0" w:after="0"/>
      </w:pPr>
      <w:r>
        <w:rPr>
          <w:noProof/>
          <w:lang w:val="en-GB" w:eastAsia="en-GB"/>
        </w:rPr>
        <w:drawing>
          <wp:inline distT="0" distB="0" distL="0" distR="0" wp14:anchorId="6F93EF21" wp14:editId="51F8B678">
            <wp:extent cx="2818765" cy="397035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0-06 at 4.17.2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147" cy="397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F2B9" w14:textId="77777777" w:rsidR="00BA14F4" w:rsidRDefault="00BA14F4" w:rsidP="0066461F">
      <w:pPr>
        <w:pStyle w:val="bp"/>
        <w:keepNext/>
        <w:spacing w:before="0" w:after="0"/>
      </w:pPr>
    </w:p>
    <w:p w14:paraId="3E51B3E1" w14:textId="7C602554" w:rsidR="00566243" w:rsidRDefault="00566243" w:rsidP="0066461F">
      <w:pPr>
        <w:pStyle w:val="bp"/>
        <w:keepNext/>
        <w:spacing w:before="0" w:after="0"/>
      </w:pPr>
      <w:r>
        <w:t xml:space="preserve">6) 50,000 turns played, </w:t>
      </w:r>
      <w:r w:rsidR="00EA5BD3">
        <w:t xml:space="preserve">ratio = </w:t>
      </w:r>
      <w:r>
        <w:t xml:space="preserve"> (</w:t>
      </w:r>
      <w:r w:rsidR="00EA5BD3">
        <w:t>42</w:t>
      </w:r>
      <w:r>
        <w:t>%):</w:t>
      </w:r>
    </w:p>
    <w:p w14:paraId="5F6E91FB" w14:textId="38AFE8C2" w:rsidR="00566243" w:rsidRDefault="00EA5BD3" w:rsidP="00456C85">
      <w:pPr>
        <w:pStyle w:val="bp"/>
        <w:spacing w:before="0" w:after="0"/>
      </w:pPr>
      <w:r>
        <w:rPr>
          <w:noProof/>
          <w:lang w:val="en-GB" w:eastAsia="en-GB"/>
        </w:rPr>
        <w:drawing>
          <wp:inline distT="0" distB="0" distL="0" distR="0" wp14:anchorId="4F8137FD" wp14:editId="088D7357">
            <wp:extent cx="3041236" cy="417769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0-06 at 4.09.4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564" cy="41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243" w:rsidSect="00211950">
      <w:footerReference w:type="even" r:id="rId12"/>
      <w:footerReference w:type="default" r:id="rId13"/>
      <w:pgSz w:w="11901" w:h="16840" w:code="9"/>
      <w:pgMar w:top="1440" w:right="1440" w:bottom="1440" w:left="1440" w:header="720" w:footer="720" w:gutter="0"/>
      <w:pgNumType w:fmt="numberInDash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37E1BF" w14:textId="77777777" w:rsidR="00B74C33" w:rsidRDefault="00B74C33">
      <w:r>
        <w:separator/>
      </w:r>
    </w:p>
  </w:endnote>
  <w:endnote w:type="continuationSeparator" w:id="0">
    <w:p w14:paraId="1819A346" w14:textId="77777777" w:rsidR="00B74C33" w:rsidRDefault="00B74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Geneva">
    <w:panose1 w:val="020B0503030404040204"/>
    <w:charset w:val="4D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1E7FA" w14:textId="77777777" w:rsidR="008D2261" w:rsidRDefault="008D2261" w:rsidP="0021195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FD2FBF" w14:textId="77777777"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2B1FD9" w14:textId="77777777" w:rsidR="00211950" w:rsidRDefault="00211950" w:rsidP="00211950">
    <w:pPr>
      <w:pStyle w:val="Footer"/>
      <w:framePr w:wrap="none" w:vAnchor="text" w:hAnchor="margin" w:xAlign="center" w:y="1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9480B">
      <w:rPr>
        <w:rStyle w:val="PageNumber"/>
        <w:noProof/>
      </w:rPr>
      <w:t>- 1 -</w:t>
    </w:r>
    <w:r>
      <w:rPr>
        <w:rStyle w:val="PageNumber"/>
      </w:rPr>
      <w:fldChar w:fldCharType="end"/>
    </w:r>
  </w:p>
  <w:p w14:paraId="14A09DAA" w14:textId="52196263" w:rsidR="008D2261" w:rsidRDefault="008D2261" w:rsidP="00211950">
    <w:pPr>
      <w:pStyle w:val="Footer"/>
      <w:pBdr>
        <w:top w:val="none" w:sz="0" w:space="0" w:color="auto"/>
      </w:pBdr>
      <w:ind w:right="360"/>
      <w:jc w:val="lef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BC876C" w14:textId="77777777" w:rsidR="00B74C33" w:rsidRDefault="00B74C33">
      <w:r>
        <w:separator/>
      </w:r>
    </w:p>
  </w:footnote>
  <w:footnote w:type="continuationSeparator" w:id="0">
    <w:p w14:paraId="3548CDAD" w14:textId="77777777" w:rsidR="00B74C33" w:rsidRDefault="00B74C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0"/>
  </w:num>
  <w:num w:numId="10">
    <w:abstractNumId w:val="1"/>
  </w:num>
  <w:num w:numId="11">
    <w:abstractNumId w:val="3"/>
  </w:num>
  <w:num w:numId="12">
    <w:abstractNumId w:val="27"/>
  </w:num>
  <w:num w:numId="13">
    <w:abstractNumId w:val="6"/>
  </w:num>
  <w:num w:numId="14">
    <w:abstractNumId w:val="0"/>
  </w:num>
  <w:num w:numId="15">
    <w:abstractNumId w:val="23"/>
  </w:num>
  <w:num w:numId="16">
    <w:abstractNumId w:val="22"/>
  </w:num>
  <w:num w:numId="17">
    <w:abstractNumId w:val="21"/>
  </w:num>
  <w:num w:numId="18">
    <w:abstractNumId w:val="19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5"/>
  </w:num>
  <w:num w:numId="24">
    <w:abstractNumId w:val="12"/>
  </w:num>
  <w:num w:numId="25">
    <w:abstractNumId w:val="2"/>
  </w:num>
  <w:num w:numId="26">
    <w:abstractNumId w:val="18"/>
  </w:num>
  <w:num w:numId="27">
    <w:abstractNumId w:val="26"/>
  </w:num>
  <w:num w:numId="28">
    <w:abstractNumId w:val="14"/>
  </w:num>
  <w:num w:numId="29">
    <w:abstractNumId w:val="2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rawingGridVerticalSpacing w:val="299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DCB"/>
    <w:rsid w:val="00002FD3"/>
    <w:rsid w:val="00024113"/>
    <w:rsid w:val="000278E8"/>
    <w:rsid w:val="000310C3"/>
    <w:rsid w:val="00036ABF"/>
    <w:rsid w:val="00036BE2"/>
    <w:rsid w:val="00037A8E"/>
    <w:rsid w:val="000449EF"/>
    <w:rsid w:val="0004651B"/>
    <w:rsid w:val="000501B7"/>
    <w:rsid w:val="00070356"/>
    <w:rsid w:val="00072302"/>
    <w:rsid w:val="0007269C"/>
    <w:rsid w:val="000778B7"/>
    <w:rsid w:val="00090A99"/>
    <w:rsid w:val="00096482"/>
    <w:rsid w:val="000D5952"/>
    <w:rsid w:val="000E3C24"/>
    <w:rsid w:val="000E73FF"/>
    <w:rsid w:val="000F4382"/>
    <w:rsid w:val="00106FF9"/>
    <w:rsid w:val="0011697D"/>
    <w:rsid w:val="00127DBF"/>
    <w:rsid w:val="00142D4D"/>
    <w:rsid w:val="00150A54"/>
    <w:rsid w:val="00154D6A"/>
    <w:rsid w:val="0015543B"/>
    <w:rsid w:val="00167573"/>
    <w:rsid w:val="00172491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E46AB"/>
    <w:rsid w:val="001E62AC"/>
    <w:rsid w:val="001F01F4"/>
    <w:rsid w:val="001F6448"/>
    <w:rsid w:val="001F7C68"/>
    <w:rsid w:val="002052B0"/>
    <w:rsid w:val="00205D7F"/>
    <w:rsid w:val="00211950"/>
    <w:rsid w:val="00212269"/>
    <w:rsid w:val="00212A3D"/>
    <w:rsid w:val="00230352"/>
    <w:rsid w:val="00241212"/>
    <w:rsid w:val="00242425"/>
    <w:rsid w:val="00244785"/>
    <w:rsid w:val="00246C2C"/>
    <w:rsid w:val="002550F3"/>
    <w:rsid w:val="00270002"/>
    <w:rsid w:val="00291668"/>
    <w:rsid w:val="002A7E47"/>
    <w:rsid w:val="002B116E"/>
    <w:rsid w:val="002B1D33"/>
    <w:rsid w:val="002C1B7F"/>
    <w:rsid w:val="002C5FAB"/>
    <w:rsid w:val="002D07CF"/>
    <w:rsid w:val="002D1D0A"/>
    <w:rsid w:val="002D4606"/>
    <w:rsid w:val="002D7BA4"/>
    <w:rsid w:val="002E347B"/>
    <w:rsid w:val="00317678"/>
    <w:rsid w:val="00320C7D"/>
    <w:rsid w:val="00331345"/>
    <w:rsid w:val="00337E1B"/>
    <w:rsid w:val="00347FC0"/>
    <w:rsid w:val="00353537"/>
    <w:rsid w:val="00362280"/>
    <w:rsid w:val="00374830"/>
    <w:rsid w:val="0038067F"/>
    <w:rsid w:val="00382D26"/>
    <w:rsid w:val="003910B3"/>
    <w:rsid w:val="0039477C"/>
    <w:rsid w:val="003A25C3"/>
    <w:rsid w:val="003D2ED7"/>
    <w:rsid w:val="003E438C"/>
    <w:rsid w:val="003F031B"/>
    <w:rsid w:val="003F1D6E"/>
    <w:rsid w:val="00433416"/>
    <w:rsid w:val="00434231"/>
    <w:rsid w:val="00456C85"/>
    <w:rsid w:val="0046703C"/>
    <w:rsid w:val="00467EAF"/>
    <w:rsid w:val="004842F7"/>
    <w:rsid w:val="004A0610"/>
    <w:rsid w:val="004A279E"/>
    <w:rsid w:val="004A4B81"/>
    <w:rsid w:val="004A71EF"/>
    <w:rsid w:val="004C59A5"/>
    <w:rsid w:val="004C66BE"/>
    <w:rsid w:val="004D12D7"/>
    <w:rsid w:val="004D1C11"/>
    <w:rsid w:val="004D1F38"/>
    <w:rsid w:val="004E420D"/>
    <w:rsid w:val="004E6349"/>
    <w:rsid w:val="004F4FB4"/>
    <w:rsid w:val="004F65FD"/>
    <w:rsid w:val="004F7B53"/>
    <w:rsid w:val="004F7C17"/>
    <w:rsid w:val="00510065"/>
    <w:rsid w:val="00520EF0"/>
    <w:rsid w:val="00530883"/>
    <w:rsid w:val="00531B5A"/>
    <w:rsid w:val="00536681"/>
    <w:rsid w:val="00547070"/>
    <w:rsid w:val="00553DAD"/>
    <w:rsid w:val="00556401"/>
    <w:rsid w:val="00566243"/>
    <w:rsid w:val="005706E3"/>
    <w:rsid w:val="005739C7"/>
    <w:rsid w:val="00576454"/>
    <w:rsid w:val="0058239F"/>
    <w:rsid w:val="00591EF6"/>
    <w:rsid w:val="005B48A6"/>
    <w:rsid w:val="005B6825"/>
    <w:rsid w:val="005D360D"/>
    <w:rsid w:val="005E1449"/>
    <w:rsid w:val="005E2034"/>
    <w:rsid w:val="005E2ADA"/>
    <w:rsid w:val="005E3C1E"/>
    <w:rsid w:val="005F0EB8"/>
    <w:rsid w:val="00604AE4"/>
    <w:rsid w:val="00620950"/>
    <w:rsid w:val="00632307"/>
    <w:rsid w:val="00635CE7"/>
    <w:rsid w:val="0063796F"/>
    <w:rsid w:val="006454C2"/>
    <w:rsid w:val="00657A68"/>
    <w:rsid w:val="0066461F"/>
    <w:rsid w:val="00683635"/>
    <w:rsid w:val="006B5D41"/>
    <w:rsid w:val="006D4DE0"/>
    <w:rsid w:val="006E0BD5"/>
    <w:rsid w:val="00702D6A"/>
    <w:rsid w:val="00720507"/>
    <w:rsid w:val="007275A3"/>
    <w:rsid w:val="00735608"/>
    <w:rsid w:val="00741CCB"/>
    <w:rsid w:val="0074307D"/>
    <w:rsid w:val="007475A1"/>
    <w:rsid w:val="00752B41"/>
    <w:rsid w:val="00756932"/>
    <w:rsid w:val="007606FF"/>
    <w:rsid w:val="0076758C"/>
    <w:rsid w:val="00772DAC"/>
    <w:rsid w:val="00780A9A"/>
    <w:rsid w:val="007851F1"/>
    <w:rsid w:val="00796CD4"/>
    <w:rsid w:val="007A0E4D"/>
    <w:rsid w:val="007C0EA0"/>
    <w:rsid w:val="007C3CB7"/>
    <w:rsid w:val="007C41CD"/>
    <w:rsid w:val="007D3CB6"/>
    <w:rsid w:val="007D644A"/>
    <w:rsid w:val="007D7134"/>
    <w:rsid w:val="007E3717"/>
    <w:rsid w:val="00800C1D"/>
    <w:rsid w:val="008201ED"/>
    <w:rsid w:val="00821B7F"/>
    <w:rsid w:val="008225C7"/>
    <w:rsid w:val="00830BD8"/>
    <w:rsid w:val="008401E3"/>
    <w:rsid w:val="008476B0"/>
    <w:rsid w:val="00854E58"/>
    <w:rsid w:val="00857786"/>
    <w:rsid w:val="008643BB"/>
    <w:rsid w:val="0086477E"/>
    <w:rsid w:val="008725C4"/>
    <w:rsid w:val="0087612E"/>
    <w:rsid w:val="00884025"/>
    <w:rsid w:val="0088419B"/>
    <w:rsid w:val="008848DB"/>
    <w:rsid w:val="00885C57"/>
    <w:rsid w:val="00891826"/>
    <w:rsid w:val="0089205C"/>
    <w:rsid w:val="0089480B"/>
    <w:rsid w:val="00895710"/>
    <w:rsid w:val="008A02F5"/>
    <w:rsid w:val="008B1381"/>
    <w:rsid w:val="008D2261"/>
    <w:rsid w:val="008D6DFC"/>
    <w:rsid w:val="008E3300"/>
    <w:rsid w:val="008E36B6"/>
    <w:rsid w:val="008E5B7B"/>
    <w:rsid w:val="008F0C91"/>
    <w:rsid w:val="008F7FB8"/>
    <w:rsid w:val="00910156"/>
    <w:rsid w:val="00913D07"/>
    <w:rsid w:val="00915018"/>
    <w:rsid w:val="00915328"/>
    <w:rsid w:val="009168C3"/>
    <w:rsid w:val="00920A21"/>
    <w:rsid w:val="009242C0"/>
    <w:rsid w:val="00925984"/>
    <w:rsid w:val="0093214E"/>
    <w:rsid w:val="009322A3"/>
    <w:rsid w:val="0093488F"/>
    <w:rsid w:val="00981DE1"/>
    <w:rsid w:val="00983E57"/>
    <w:rsid w:val="009A43D0"/>
    <w:rsid w:val="009C06FE"/>
    <w:rsid w:val="009C4C9A"/>
    <w:rsid w:val="009D1046"/>
    <w:rsid w:val="009D39C5"/>
    <w:rsid w:val="009E2570"/>
    <w:rsid w:val="009F24C6"/>
    <w:rsid w:val="00A05C65"/>
    <w:rsid w:val="00A11301"/>
    <w:rsid w:val="00A20E34"/>
    <w:rsid w:val="00A30AD6"/>
    <w:rsid w:val="00A3558B"/>
    <w:rsid w:val="00A37650"/>
    <w:rsid w:val="00A45707"/>
    <w:rsid w:val="00A46037"/>
    <w:rsid w:val="00A53FAB"/>
    <w:rsid w:val="00A6090E"/>
    <w:rsid w:val="00A6121D"/>
    <w:rsid w:val="00A72B6A"/>
    <w:rsid w:val="00A739C2"/>
    <w:rsid w:val="00A84EBF"/>
    <w:rsid w:val="00A857E6"/>
    <w:rsid w:val="00AB039F"/>
    <w:rsid w:val="00AB1975"/>
    <w:rsid w:val="00AB1A12"/>
    <w:rsid w:val="00AC35E1"/>
    <w:rsid w:val="00AD452D"/>
    <w:rsid w:val="00AD7968"/>
    <w:rsid w:val="00AE6A59"/>
    <w:rsid w:val="00B0134B"/>
    <w:rsid w:val="00B12289"/>
    <w:rsid w:val="00B137E9"/>
    <w:rsid w:val="00B270AE"/>
    <w:rsid w:val="00B27589"/>
    <w:rsid w:val="00B27817"/>
    <w:rsid w:val="00B3013D"/>
    <w:rsid w:val="00B3144A"/>
    <w:rsid w:val="00B37B8D"/>
    <w:rsid w:val="00B42DCB"/>
    <w:rsid w:val="00B471A5"/>
    <w:rsid w:val="00B5620B"/>
    <w:rsid w:val="00B71A35"/>
    <w:rsid w:val="00B74C33"/>
    <w:rsid w:val="00B954F1"/>
    <w:rsid w:val="00BA0B09"/>
    <w:rsid w:val="00BA14F4"/>
    <w:rsid w:val="00BA717F"/>
    <w:rsid w:val="00BC7000"/>
    <w:rsid w:val="00BC7564"/>
    <w:rsid w:val="00BD1263"/>
    <w:rsid w:val="00BE784F"/>
    <w:rsid w:val="00BF051C"/>
    <w:rsid w:val="00C05D0A"/>
    <w:rsid w:val="00C070A0"/>
    <w:rsid w:val="00C07137"/>
    <w:rsid w:val="00C074E2"/>
    <w:rsid w:val="00C13B59"/>
    <w:rsid w:val="00C229AB"/>
    <w:rsid w:val="00C2793E"/>
    <w:rsid w:val="00C32112"/>
    <w:rsid w:val="00C34B6E"/>
    <w:rsid w:val="00C4752B"/>
    <w:rsid w:val="00C67E20"/>
    <w:rsid w:val="00C76A93"/>
    <w:rsid w:val="00C87E36"/>
    <w:rsid w:val="00C928EB"/>
    <w:rsid w:val="00C94212"/>
    <w:rsid w:val="00CB0EB9"/>
    <w:rsid w:val="00CC47D2"/>
    <w:rsid w:val="00CC74EE"/>
    <w:rsid w:val="00CD6734"/>
    <w:rsid w:val="00D010AF"/>
    <w:rsid w:val="00D24817"/>
    <w:rsid w:val="00D3776E"/>
    <w:rsid w:val="00D478B9"/>
    <w:rsid w:val="00D531E0"/>
    <w:rsid w:val="00D63FFC"/>
    <w:rsid w:val="00D664F5"/>
    <w:rsid w:val="00D71228"/>
    <w:rsid w:val="00D74923"/>
    <w:rsid w:val="00D92E1F"/>
    <w:rsid w:val="00D94615"/>
    <w:rsid w:val="00DA4ABE"/>
    <w:rsid w:val="00DA4AC5"/>
    <w:rsid w:val="00DA503D"/>
    <w:rsid w:val="00DB3DA8"/>
    <w:rsid w:val="00DB5CF6"/>
    <w:rsid w:val="00DB76C3"/>
    <w:rsid w:val="00DD4154"/>
    <w:rsid w:val="00DE2D31"/>
    <w:rsid w:val="00DE370B"/>
    <w:rsid w:val="00DE525A"/>
    <w:rsid w:val="00DF0C4B"/>
    <w:rsid w:val="00DF0CB1"/>
    <w:rsid w:val="00DF1585"/>
    <w:rsid w:val="00DF4D87"/>
    <w:rsid w:val="00E114D6"/>
    <w:rsid w:val="00E11BB0"/>
    <w:rsid w:val="00E14FF8"/>
    <w:rsid w:val="00E303EF"/>
    <w:rsid w:val="00E334AF"/>
    <w:rsid w:val="00E34904"/>
    <w:rsid w:val="00E3603E"/>
    <w:rsid w:val="00E43094"/>
    <w:rsid w:val="00E430D5"/>
    <w:rsid w:val="00E5553C"/>
    <w:rsid w:val="00E56FE9"/>
    <w:rsid w:val="00E63803"/>
    <w:rsid w:val="00E70BB1"/>
    <w:rsid w:val="00E769D2"/>
    <w:rsid w:val="00E80148"/>
    <w:rsid w:val="00E871F6"/>
    <w:rsid w:val="00E9165F"/>
    <w:rsid w:val="00E965BA"/>
    <w:rsid w:val="00E97890"/>
    <w:rsid w:val="00EA0747"/>
    <w:rsid w:val="00EA3832"/>
    <w:rsid w:val="00EA5BD3"/>
    <w:rsid w:val="00EB04C1"/>
    <w:rsid w:val="00EB45AC"/>
    <w:rsid w:val="00EC51B6"/>
    <w:rsid w:val="00ED1B99"/>
    <w:rsid w:val="00EE05CC"/>
    <w:rsid w:val="00EF013A"/>
    <w:rsid w:val="00EF0DE2"/>
    <w:rsid w:val="00EF2C19"/>
    <w:rsid w:val="00F01165"/>
    <w:rsid w:val="00F30EEB"/>
    <w:rsid w:val="00F379CF"/>
    <w:rsid w:val="00F45076"/>
    <w:rsid w:val="00F559AF"/>
    <w:rsid w:val="00F8311F"/>
    <w:rsid w:val="00F909B2"/>
    <w:rsid w:val="00F96AB0"/>
    <w:rsid w:val="00FC1914"/>
    <w:rsid w:val="00FC58BC"/>
    <w:rsid w:val="00FE4B88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E5B25D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E56FE9"/>
    <w:rPr>
      <w:rFonts w:asciiTheme="minorHAnsi" w:hAnsiTheme="minorHAnsi"/>
      <w:sz w:val="22"/>
      <w:lang w:val="en-US" w:eastAsia="en-US"/>
    </w:rPr>
  </w:style>
  <w:style w:type="paragraph" w:styleId="Heading1">
    <w:name w:val="heading 1"/>
    <w:basedOn w:val="Normal"/>
    <w:next w:val="Normal"/>
    <w:qFormat/>
    <w:rsid w:val="00E56FE9"/>
    <w:pPr>
      <w:keepNext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C:\Users\jtulip\AppData\Local\Microsoft\Windows\Temporary Internet Files\Content.Outlook\RJT0D1UI\test_script_tpl.dot</Template>
  <TotalTime>45</TotalTime>
  <Pages>4</Pages>
  <Words>310</Words>
  <Characters>1770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Wayne Barlow</cp:lastModifiedBy>
  <cp:revision>37</cp:revision>
  <cp:lastPrinted>2003-10-05T22:49:00Z</cp:lastPrinted>
  <dcterms:created xsi:type="dcterms:W3CDTF">2017-10-03T03:38:00Z</dcterms:created>
  <dcterms:modified xsi:type="dcterms:W3CDTF">2017-10-06T05:26:00Z</dcterms:modified>
</cp:coreProperties>
</file>