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2660"/>
        <w:gridCol w:w="6946"/>
      </w:tblGrid>
      <w:tr w:rsidR="00657A68" w14:paraId="235B5DEF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6B04CC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A3BB76" w14:textId="511D7045" w:rsidR="00E303EF" w:rsidRPr="00E303EF" w:rsidRDefault="00D531E0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Crown &amp; Anchor </w:t>
            </w:r>
            <w:r w:rsidR="00910156">
              <w:rPr>
                <w:color w:val="0000FF"/>
                <w:sz w:val="24"/>
                <w:szCs w:val="24"/>
              </w:rPr>
              <w:t xml:space="preserve">Automated Test </w:t>
            </w:r>
            <w:r w:rsidR="0038067F">
              <w:rPr>
                <w:color w:val="0000FF"/>
                <w:sz w:val="24"/>
                <w:szCs w:val="24"/>
              </w:rPr>
              <w:t xml:space="preserve">Fix of </w:t>
            </w:r>
            <w:r>
              <w:rPr>
                <w:color w:val="0000FF"/>
                <w:sz w:val="24"/>
                <w:szCs w:val="24"/>
              </w:rPr>
              <w:t xml:space="preserve">Bug </w:t>
            </w:r>
            <w:r w:rsidR="006454C2">
              <w:rPr>
                <w:color w:val="0000FF"/>
                <w:sz w:val="24"/>
                <w:szCs w:val="24"/>
              </w:rPr>
              <w:t>3</w:t>
            </w:r>
            <w:r w:rsidR="00DC2795">
              <w:rPr>
                <w:color w:val="0000FF"/>
                <w:sz w:val="24"/>
                <w:szCs w:val="24"/>
              </w:rPr>
              <w:t>a</w:t>
            </w:r>
          </w:p>
        </w:tc>
      </w:tr>
      <w:tr w:rsidR="00657A68" w14:paraId="341F3463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32F58EB" w14:textId="77777777"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A72E099" w14:textId="6EB17554" w:rsidR="00A30AD6" w:rsidRPr="00E303EF" w:rsidRDefault="00910156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Automate the</w:t>
            </w:r>
            <w:r w:rsidR="006454C2">
              <w:rPr>
                <w:color w:val="0000FF"/>
                <w:sz w:val="24"/>
                <w:szCs w:val="24"/>
              </w:rPr>
              <w:t xml:space="preserve"> testing of errors in UAT Test 3 (for </w:t>
            </w:r>
            <w:r w:rsidR="0038067F">
              <w:rPr>
                <w:color w:val="0000FF"/>
                <w:sz w:val="24"/>
                <w:szCs w:val="24"/>
              </w:rPr>
              <w:t xml:space="preserve">Fix of </w:t>
            </w:r>
            <w:r w:rsidR="006454C2">
              <w:rPr>
                <w:color w:val="0000FF"/>
                <w:sz w:val="24"/>
                <w:szCs w:val="24"/>
              </w:rPr>
              <w:t>Bug 3</w:t>
            </w:r>
            <w:r w:rsidR="00DC2795">
              <w:rPr>
                <w:color w:val="0000FF"/>
                <w:sz w:val="24"/>
                <w:szCs w:val="24"/>
              </w:rPr>
              <w:t>a – SPADE die roll not showing</w:t>
            </w:r>
            <w:r>
              <w:rPr>
                <w:color w:val="0000FF"/>
                <w:sz w:val="24"/>
                <w:szCs w:val="24"/>
              </w:rPr>
              <w:t>)</w:t>
            </w:r>
          </w:p>
        </w:tc>
      </w:tr>
      <w:tr w:rsidR="00657A68" w14:paraId="389C9039" w14:textId="77777777" w:rsidTr="00657A68">
        <w:trPr>
          <w:cantSplit/>
          <w:trHeight w:val="711"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C298C8A" w14:textId="77777777"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01440D" w14:textId="2C1900D9" w:rsidR="00E303EF" w:rsidRPr="00C05D0A" w:rsidRDefault="00910156" w:rsidP="000F47DC">
            <w:pPr>
              <w:pStyle w:val="bp"/>
              <w:ind w:left="-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Test that </w:t>
            </w:r>
            <w:r w:rsidR="000F47DC">
              <w:rPr>
                <w:color w:val="0000FF"/>
                <w:sz w:val="24"/>
                <w:szCs w:val="24"/>
              </w:rPr>
              <w:t>the SPADE is rolled in the game</w:t>
            </w:r>
          </w:p>
        </w:tc>
      </w:tr>
      <w:tr w:rsidR="00657A68" w14:paraId="1DA9B8CB" w14:textId="77777777" w:rsidTr="000F47DC">
        <w:trPr>
          <w:cantSplit/>
          <w:trHeight w:val="529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55AAF4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68C4116" w14:textId="73F131BF" w:rsidR="00910156" w:rsidRPr="00A11301" w:rsidRDefault="000F47DC" w:rsidP="0038067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One game will run for 1,000 turns.</w:t>
            </w:r>
          </w:p>
        </w:tc>
      </w:tr>
      <w:tr w:rsidR="00657A68" w14:paraId="62517696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230862" w14:textId="1E8FC40E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0559C3" w14:textId="0A22BE92" w:rsidR="00E303EF" w:rsidRPr="00A11301" w:rsidRDefault="00D531E0">
            <w:pPr>
              <w:pStyle w:val="bp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n/a</w:t>
            </w:r>
          </w:p>
        </w:tc>
      </w:tr>
      <w:tr w:rsidR="00657A68" w14:paraId="189EBB7A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A3F5625" w14:textId="77777777"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48602E" w14:textId="4DEA5FE1" w:rsidR="00E303EF" w:rsidRDefault="00467EAF" w:rsidP="000F47DC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An assert </w:t>
            </w:r>
            <w:r w:rsidR="0038067F">
              <w:rPr>
                <w:b/>
                <w:bCs/>
                <w:color w:val="FF0000"/>
                <w:sz w:val="24"/>
              </w:rPr>
              <w:t xml:space="preserve">will </w:t>
            </w:r>
            <w:r w:rsidR="008E3300">
              <w:rPr>
                <w:b/>
                <w:bCs/>
                <w:color w:val="FF0000"/>
                <w:sz w:val="24"/>
              </w:rPr>
              <w:t>be true</w:t>
            </w:r>
            <w:r>
              <w:rPr>
                <w:b/>
                <w:bCs/>
                <w:color w:val="FF0000"/>
                <w:sz w:val="24"/>
              </w:rPr>
              <w:t xml:space="preserve"> if </w:t>
            </w:r>
            <w:r w:rsidR="000F47DC">
              <w:rPr>
                <w:b/>
                <w:bCs/>
                <w:color w:val="FF0000"/>
                <w:sz w:val="24"/>
              </w:rPr>
              <w:t>a SPADE is never rolled.</w:t>
            </w:r>
          </w:p>
        </w:tc>
      </w:tr>
      <w:tr w:rsidR="00657A68" w14:paraId="006C6AA0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C8AE6FA" w14:textId="77777777"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CBCC61" w14:textId="728E3E8D" w:rsidR="00F96AB0" w:rsidRDefault="00BA6378" w:rsidP="00DB5CF6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Fail: SPADES are now rolled, bug is fixed. See screenshot below (only last few rolls of the 1,000 are shown)</w:t>
            </w:r>
            <w:bookmarkStart w:id="0" w:name="_GoBack"/>
            <w:bookmarkEnd w:id="0"/>
          </w:p>
        </w:tc>
      </w:tr>
    </w:tbl>
    <w:p w14:paraId="3262F251" w14:textId="77777777" w:rsidR="00E56FE9" w:rsidRDefault="00E56FE9" w:rsidP="00780A9A">
      <w:pPr>
        <w:pStyle w:val="bp"/>
        <w:spacing w:before="0" w:after="0"/>
      </w:pPr>
    </w:p>
    <w:p w14:paraId="43A9E391" w14:textId="018045B1" w:rsidR="00BA6378" w:rsidRDefault="00BA6378" w:rsidP="00BA6378">
      <w:pPr>
        <w:pStyle w:val="Heading1"/>
      </w:pPr>
      <w:r>
        <w:t>Screenshot</w:t>
      </w:r>
    </w:p>
    <w:p w14:paraId="35ED7AD6" w14:textId="77777777" w:rsidR="00BA6378" w:rsidRPr="00BA6378" w:rsidRDefault="00BA6378" w:rsidP="00BA6378"/>
    <w:p w14:paraId="678C03F2" w14:textId="1BC2CA05" w:rsidR="00BA6378" w:rsidRDefault="00BA6378" w:rsidP="00780A9A">
      <w:pPr>
        <w:pStyle w:val="bp"/>
        <w:spacing w:before="0" w:after="0"/>
      </w:pPr>
      <w:r>
        <w:rPr>
          <w:noProof/>
          <w:lang w:val="en-GB" w:eastAsia="en-GB"/>
        </w:rPr>
        <w:drawing>
          <wp:inline distT="0" distB="0" distL="0" distR="0" wp14:anchorId="1ACCE208" wp14:editId="290EA2CF">
            <wp:extent cx="5728335" cy="2150745"/>
            <wp:effectExtent l="0" t="0" r="1206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06 at 4.36.0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D2BD" w14:textId="77777777" w:rsidR="00E56FE9" w:rsidRDefault="00E56FE9" w:rsidP="00780A9A">
      <w:pPr>
        <w:pStyle w:val="bp"/>
        <w:spacing w:before="0" w:after="0"/>
      </w:pPr>
    </w:p>
    <w:p w14:paraId="366DB451" w14:textId="77777777" w:rsidR="005D360D" w:rsidRDefault="005D360D">
      <w:pPr>
        <w:rPr>
          <w:b/>
          <w:sz w:val="24"/>
        </w:rPr>
      </w:pPr>
      <w:r>
        <w:br w:type="page"/>
      </w:r>
    </w:p>
    <w:p w14:paraId="7D0B085E" w14:textId="760EF22E" w:rsidR="00E56FE9" w:rsidRPr="00657A68" w:rsidRDefault="00E56FE9" w:rsidP="00657A68">
      <w:pPr>
        <w:pStyle w:val="Heading1"/>
      </w:pPr>
      <w:r>
        <w:lastRenderedPageBreak/>
        <w:t>Screenshots for Results</w:t>
      </w:r>
      <w:r w:rsidR="00B0134B">
        <w:t xml:space="preserve"> (by number of result)</w:t>
      </w:r>
    </w:p>
    <w:p w14:paraId="5BE8594A" w14:textId="77777777" w:rsidR="00E56FE9" w:rsidRDefault="00E56FE9" w:rsidP="00E56FE9"/>
    <w:p w14:paraId="7BB66065" w14:textId="32AFDEBC" w:rsidR="00E56FE9" w:rsidRDefault="00E56FE9" w:rsidP="005D360D">
      <w:pPr>
        <w:keepNext/>
      </w:pPr>
      <w:r>
        <w:t>1)</w:t>
      </w:r>
      <w:r w:rsidR="00920A21">
        <w:t xml:space="preserve"> </w:t>
      </w:r>
      <w:r w:rsidR="00E14FF8">
        <w:t>200 turns played, ratio = 0.495 (50</w:t>
      </w:r>
      <w:r w:rsidR="00B471A5">
        <w:t>%)</w:t>
      </w:r>
      <w:r w:rsidR="00920A21">
        <w:t>:</w:t>
      </w:r>
    </w:p>
    <w:p w14:paraId="49CB6AE9" w14:textId="1C797E96" w:rsidR="00657A68" w:rsidRDefault="008401E3" w:rsidP="00E56FE9">
      <w:r>
        <w:rPr>
          <w:noProof/>
          <w:lang w:val="en-GB" w:eastAsia="en-GB"/>
        </w:rPr>
        <w:drawing>
          <wp:inline distT="0" distB="0" distL="0" distR="0" wp14:anchorId="7BFA03ED" wp14:editId="53A0BC3B">
            <wp:extent cx="2889885" cy="4219628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0-06 at 4.12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87" cy="42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2EA" w14:textId="524C96B6" w:rsidR="002550F3" w:rsidRDefault="002550F3" w:rsidP="00E56FE9"/>
    <w:p w14:paraId="022AC61D" w14:textId="77777777" w:rsidR="00E56FE9" w:rsidRDefault="00E56FE9" w:rsidP="00E56FE9"/>
    <w:p w14:paraId="04AAD821" w14:textId="38C6F69A" w:rsidR="00885C57" w:rsidRDefault="00E56FE9" w:rsidP="004842F7">
      <w:pPr>
        <w:keepNext/>
      </w:pPr>
      <w:r>
        <w:lastRenderedPageBreak/>
        <w:t>2)</w:t>
      </w:r>
      <w:r w:rsidR="00BD1263">
        <w:t xml:space="preserve"> </w:t>
      </w:r>
      <w:r w:rsidR="008401E3">
        <w:t>200 turns played, ratio = 0.415 (42</w:t>
      </w:r>
      <w:r w:rsidR="000778B7">
        <w:t>%</w:t>
      </w:r>
      <w:r w:rsidR="00BD1263">
        <w:t>)</w:t>
      </w:r>
      <w:r w:rsidR="00885C57">
        <w:t>:</w:t>
      </w:r>
    </w:p>
    <w:p w14:paraId="2DD19E63" w14:textId="0BC20C3F" w:rsidR="004842F7" w:rsidRDefault="008401E3" w:rsidP="004F65FD">
      <w:pPr>
        <w:keepNext/>
      </w:pPr>
      <w:r>
        <w:rPr>
          <w:noProof/>
          <w:lang w:val="en-GB" w:eastAsia="en-GB"/>
        </w:rPr>
        <w:drawing>
          <wp:inline distT="0" distB="0" distL="0" distR="0" wp14:anchorId="58EC0194" wp14:editId="526870F3">
            <wp:extent cx="2680335" cy="3839399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0-06 at 4.13.4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887" cy="385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289C" w14:textId="77777777" w:rsidR="00885C57" w:rsidRDefault="00885C57" w:rsidP="00E56FE9"/>
    <w:p w14:paraId="398D21FE" w14:textId="67B6C65D" w:rsidR="00885C57" w:rsidRDefault="004D1F38" w:rsidP="004D1F38">
      <w:pPr>
        <w:keepNext/>
      </w:pPr>
      <w:r>
        <w:t xml:space="preserve">3) </w:t>
      </w:r>
      <w:r w:rsidR="00884025">
        <w:t>2</w:t>
      </w:r>
      <w:r w:rsidR="009168C3">
        <w:t>00 turns played, ratio = 0.43 (4</w:t>
      </w:r>
      <w:r w:rsidR="00884025">
        <w:t>3%):</w:t>
      </w:r>
    </w:p>
    <w:p w14:paraId="37F3D7E6" w14:textId="20AE6654" w:rsidR="00246C2C" w:rsidRDefault="004F65FD" w:rsidP="00246C2C">
      <w:r>
        <w:rPr>
          <w:noProof/>
          <w:lang w:val="en-GB" w:eastAsia="en-GB"/>
        </w:rPr>
        <w:drawing>
          <wp:inline distT="0" distB="0" distL="0" distR="0" wp14:anchorId="400BCC9D" wp14:editId="697D88E2">
            <wp:extent cx="2788646" cy="416021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0-06 at 4.15.4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06" cy="41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8A6C" w14:textId="0C12944A" w:rsidR="00072302" w:rsidRDefault="00072302" w:rsidP="00072302">
      <w:pPr>
        <w:keepNext/>
      </w:pPr>
      <w:r>
        <w:lastRenderedPageBreak/>
        <w:t>5)</w:t>
      </w:r>
      <w:r w:rsidR="00BC7564">
        <w:t xml:space="preserve"> 1000 turns played, ratio = 0.417 (42</w:t>
      </w:r>
      <w:r>
        <w:t>%):</w:t>
      </w:r>
    </w:p>
    <w:p w14:paraId="756BB36E" w14:textId="52891268" w:rsidR="0004651B" w:rsidRDefault="00BA14F4" w:rsidP="00456C85">
      <w:pPr>
        <w:pStyle w:val="bp"/>
        <w:spacing w:before="0" w:after="0"/>
      </w:pPr>
      <w:r>
        <w:rPr>
          <w:noProof/>
          <w:lang w:val="en-GB" w:eastAsia="en-GB"/>
        </w:rPr>
        <w:drawing>
          <wp:inline distT="0" distB="0" distL="0" distR="0" wp14:anchorId="6F93EF21" wp14:editId="51F8B678">
            <wp:extent cx="2818765" cy="397035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0-06 at 4.17.2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147" cy="39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F2B9" w14:textId="77777777" w:rsidR="00BA14F4" w:rsidRDefault="00BA14F4" w:rsidP="0066461F">
      <w:pPr>
        <w:pStyle w:val="bp"/>
        <w:keepNext/>
        <w:spacing w:before="0" w:after="0"/>
      </w:pPr>
    </w:p>
    <w:p w14:paraId="3E51B3E1" w14:textId="7C602554" w:rsidR="00566243" w:rsidRDefault="00566243" w:rsidP="0066461F">
      <w:pPr>
        <w:pStyle w:val="bp"/>
        <w:keepNext/>
        <w:spacing w:before="0" w:after="0"/>
      </w:pPr>
      <w:r>
        <w:t xml:space="preserve">6) 50,000 turns played, </w:t>
      </w:r>
      <w:r w:rsidR="00EA5BD3">
        <w:t xml:space="preserve">ratio </w:t>
      </w:r>
      <w:proofErr w:type="gramStart"/>
      <w:r w:rsidR="00EA5BD3">
        <w:t xml:space="preserve">= </w:t>
      </w:r>
      <w:r>
        <w:t xml:space="preserve"> (</w:t>
      </w:r>
      <w:proofErr w:type="gramEnd"/>
      <w:r w:rsidR="00EA5BD3">
        <w:t>42</w:t>
      </w:r>
      <w:r>
        <w:t>%):</w:t>
      </w:r>
    </w:p>
    <w:p w14:paraId="5F6E91FB" w14:textId="38AFE8C2" w:rsidR="00566243" w:rsidRDefault="00EA5BD3" w:rsidP="00456C85">
      <w:pPr>
        <w:pStyle w:val="bp"/>
        <w:spacing w:before="0" w:after="0"/>
      </w:pPr>
      <w:r>
        <w:rPr>
          <w:noProof/>
          <w:lang w:val="en-GB" w:eastAsia="en-GB"/>
        </w:rPr>
        <w:drawing>
          <wp:inline distT="0" distB="0" distL="0" distR="0" wp14:anchorId="4F8137FD" wp14:editId="088D7357">
            <wp:extent cx="3041236" cy="417769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06 at 4.09.4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564" cy="41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243" w:rsidSect="00211950">
      <w:footerReference w:type="even" r:id="rId13"/>
      <w:footerReference w:type="default" r:id="rId14"/>
      <w:pgSz w:w="11901" w:h="16840" w:code="9"/>
      <w:pgMar w:top="1440" w:right="1440" w:bottom="1440" w:left="1440" w:header="720" w:footer="720" w:gutter="0"/>
      <w:pgNumType w:fmt="numberInDash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CE17F9" w14:textId="77777777" w:rsidR="000208E7" w:rsidRDefault="000208E7">
      <w:r>
        <w:separator/>
      </w:r>
    </w:p>
  </w:endnote>
  <w:endnote w:type="continuationSeparator" w:id="0">
    <w:p w14:paraId="4019091C" w14:textId="77777777" w:rsidR="000208E7" w:rsidRDefault="0002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Geneva">
    <w:panose1 w:val="020B0503030404040204"/>
    <w:charset w:val="4D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1E7FA" w14:textId="77777777" w:rsidR="008D2261" w:rsidRDefault="008D2261" w:rsidP="0021195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FD2FBF" w14:textId="77777777"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2B1FD9" w14:textId="77777777" w:rsidR="00211950" w:rsidRDefault="00211950" w:rsidP="00211950">
    <w:pPr>
      <w:pStyle w:val="Footer"/>
      <w:framePr w:wrap="none" w:vAnchor="text" w:hAnchor="margin" w:xAlign="center" w:y="1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A6378">
      <w:rPr>
        <w:rStyle w:val="PageNumber"/>
        <w:noProof/>
      </w:rPr>
      <w:t>- 1 -</w:t>
    </w:r>
    <w:r>
      <w:rPr>
        <w:rStyle w:val="PageNumber"/>
      </w:rPr>
      <w:fldChar w:fldCharType="end"/>
    </w:r>
  </w:p>
  <w:p w14:paraId="14A09DAA" w14:textId="52196263" w:rsidR="008D2261" w:rsidRDefault="008D2261" w:rsidP="00211950">
    <w:pPr>
      <w:pStyle w:val="Footer"/>
      <w:pBdr>
        <w:top w:val="none" w:sz="0" w:space="0" w:color="auto"/>
      </w:pBdr>
      <w:ind w:right="360"/>
      <w:jc w:val="lef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FD61F9" w14:textId="77777777" w:rsidR="000208E7" w:rsidRDefault="000208E7">
      <w:r>
        <w:separator/>
      </w:r>
    </w:p>
  </w:footnote>
  <w:footnote w:type="continuationSeparator" w:id="0">
    <w:p w14:paraId="0AA8A575" w14:textId="77777777" w:rsidR="000208E7" w:rsidRDefault="0002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rawingGridVerticalSpacing w:val="299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DCB"/>
    <w:rsid w:val="00002FD3"/>
    <w:rsid w:val="000208E7"/>
    <w:rsid w:val="00024113"/>
    <w:rsid w:val="000278E8"/>
    <w:rsid w:val="000310C3"/>
    <w:rsid w:val="00036ABF"/>
    <w:rsid w:val="00036BE2"/>
    <w:rsid w:val="00037A8E"/>
    <w:rsid w:val="000449EF"/>
    <w:rsid w:val="0004651B"/>
    <w:rsid w:val="000501B7"/>
    <w:rsid w:val="00070356"/>
    <w:rsid w:val="00072302"/>
    <w:rsid w:val="0007269C"/>
    <w:rsid w:val="000778B7"/>
    <w:rsid w:val="00090A99"/>
    <w:rsid w:val="00096482"/>
    <w:rsid w:val="000D5952"/>
    <w:rsid w:val="000E3C24"/>
    <w:rsid w:val="000E73FF"/>
    <w:rsid w:val="000F4382"/>
    <w:rsid w:val="000F47DC"/>
    <w:rsid w:val="00106FF9"/>
    <w:rsid w:val="0011697D"/>
    <w:rsid w:val="00127DBF"/>
    <w:rsid w:val="00142D4D"/>
    <w:rsid w:val="00150A54"/>
    <w:rsid w:val="00154D6A"/>
    <w:rsid w:val="0015543B"/>
    <w:rsid w:val="00167573"/>
    <w:rsid w:val="00172491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E46AB"/>
    <w:rsid w:val="001E62AC"/>
    <w:rsid w:val="001F01F4"/>
    <w:rsid w:val="001F6448"/>
    <w:rsid w:val="001F7C68"/>
    <w:rsid w:val="002052B0"/>
    <w:rsid w:val="00205D7F"/>
    <w:rsid w:val="00211950"/>
    <w:rsid w:val="00212269"/>
    <w:rsid w:val="00212A3D"/>
    <w:rsid w:val="00230352"/>
    <w:rsid w:val="00241212"/>
    <w:rsid w:val="00242425"/>
    <w:rsid w:val="00244785"/>
    <w:rsid w:val="00246C2C"/>
    <w:rsid w:val="002550F3"/>
    <w:rsid w:val="00270002"/>
    <w:rsid w:val="00291668"/>
    <w:rsid w:val="002A7E47"/>
    <w:rsid w:val="002B116E"/>
    <w:rsid w:val="002B1D33"/>
    <w:rsid w:val="002C1B7F"/>
    <w:rsid w:val="002C5FAB"/>
    <w:rsid w:val="002D07CF"/>
    <w:rsid w:val="002D1D0A"/>
    <w:rsid w:val="002D4606"/>
    <w:rsid w:val="002D7BA4"/>
    <w:rsid w:val="002E347B"/>
    <w:rsid w:val="00317678"/>
    <w:rsid w:val="00320C7D"/>
    <w:rsid w:val="00331345"/>
    <w:rsid w:val="00337E1B"/>
    <w:rsid w:val="00347FC0"/>
    <w:rsid w:val="00353537"/>
    <w:rsid w:val="00362280"/>
    <w:rsid w:val="00374830"/>
    <w:rsid w:val="0038067F"/>
    <w:rsid w:val="00382D26"/>
    <w:rsid w:val="003910B3"/>
    <w:rsid w:val="0039477C"/>
    <w:rsid w:val="003A25C3"/>
    <w:rsid w:val="003D2ED7"/>
    <w:rsid w:val="003E438C"/>
    <w:rsid w:val="003F031B"/>
    <w:rsid w:val="003F1D6E"/>
    <w:rsid w:val="00433416"/>
    <w:rsid w:val="00434231"/>
    <w:rsid w:val="00456C85"/>
    <w:rsid w:val="0046703C"/>
    <w:rsid w:val="00467EAF"/>
    <w:rsid w:val="004842F7"/>
    <w:rsid w:val="004A0610"/>
    <w:rsid w:val="004A279E"/>
    <w:rsid w:val="004A4B81"/>
    <w:rsid w:val="004A71EF"/>
    <w:rsid w:val="004C59A5"/>
    <w:rsid w:val="004C66BE"/>
    <w:rsid w:val="004D12D7"/>
    <w:rsid w:val="004D1C11"/>
    <w:rsid w:val="004D1F38"/>
    <w:rsid w:val="004E420D"/>
    <w:rsid w:val="004E6349"/>
    <w:rsid w:val="004F4FB4"/>
    <w:rsid w:val="004F65FD"/>
    <w:rsid w:val="004F7B53"/>
    <w:rsid w:val="004F7C17"/>
    <w:rsid w:val="00510065"/>
    <w:rsid w:val="00520EF0"/>
    <w:rsid w:val="00530883"/>
    <w:rsid w:val="00531B5A"/>
    <w:rsid w:val="00536681"/>
    <w:rsid w:val="00547070"/>
    <w:rsid w:val="00553DAD"/>
    <w:rsid w:val="00556401"/>
    <w:rsid w:val="00566243"/>
    <w:rsid w:val="005706E3"/>
    <w:rsid w:val="005739C7"/>
    <w:rsid w:val="00576454"/>
    <w:rsid w:val="0058239F"/>
    <w:rsid w:val="00591EF6"/>
    <w:rsid w:val="005B48A6"/>
    <w:rsid w:val="005B6825"/>
    <w:rsid w:val="005D360D"/>
    <w:rsid w:val="005E1449"/>
    <w:rsid w:val="005E2034"/>
    <w:rsid w:val="005E2ADA"/>
    <w:rsid w:val="005E3C1E"/>
    <w:rsid w:val="005F0EB8"/>
    <w:rsid w:val="00604AE4"/>
    <w:rsid w:val="00620950"/>
    <w:rsid w:val="00632307"/>
    <w:rsid w:val="00635CE7"/>
    <w:rsid w:val="0063796F"/>
    <w:rsid w:val="006454C2"/>
    <w:rsid w:val="00657A68"/>
    <w:rsid w:val="0066461F"/>
    <w:rsid w:val="00683635"/>
    <w:rsid w:val="006B5D41"/>
    <w:rsid w:val="006D4DE0"/>
    <w:rsid w:val="006E0BD5"/>
    <w:rsid w:val="00702D6A"/>
    <w:rsid w:val="00720507"/>
    <w:rsid w:val="007275A3"/>
    <w:rsid w:val="00735608"/>
    <w:rsid w:val="00741CCB"/>
    <w:rsid w:val="0074307D"/>
    <w:rsid w:val="007475A1"/>
    <w:rsid w:val="00752B41"/>
    <w:rsid w:val="00756932"/>
    <w:rsid w:val="007606FF"/>
    <w:rsid w:val="0076758C"/>
    <w:rsid w:val="00772DAC"/>
    <w:rsid w:val="00780A9A"/>
    <w:rsid w:val="007851F1"/>
    <w:rsid w:val="00796CD4"/>
    <w:rsid w:val="007A0E4D"/>
    <w:rsid w:val="007C0EA0"/>
    <w:rsid w:val="007C3CB7"/>
    <w:rsid w:val="007C41CD"/>
    <w:rsid w:val="007D3CB6"/>
    <w:rsid w:val="007D644A"/>
    <w:rsid w:val="007D7134"/>
    <w:rsid w:val="007E3717"/>
    <w:rsid w:val="00800C1D"/>
    <w:rsid w:val="008201ED"/>
    <w:rsid w:val="00821B7F"/>
    <w:rsid w:val="008225C7"/>
    <w:rsid w:val="00830BD8"/>
    <w:rsid w:val="008401E3"/>
    <w:rsid w:val="008476B0"/>
    <w:rsid w:val="00854E58"/>
    <w:rsid w:val="00857786"/>
    <w:rsid w:val="008643BB"/>
    <w:rsid w:val="0086477E"/>
    <w:rsid w:val="008725C4"/>
    <w:rsid w:val="0087612E"/>
    <w:rsid w:val="00884025"/>
    <w:rsid w:val="0088419B"/>
    <w:rsid w:val="008848DB"/>
    <w:rsid w:val="00885C57"/>
    <w:rsid w:val="00891826"/>
    <w:rsid w:val="0089205C"/>
    <w:rsid w:val="0089480B"/>
    <w:rsid w:val="00895710"/>
    <w:rsid w:val="008A02F5"/>
    <w:rsid w:val="008B1381"/>
    <w:rsid w:val="008D2261"/>
    <w:rsid w:val="008D6DFC"/>
    <w:rsid w:val="008E3300"/>
    <w:rsid w:val="008E36B6"/>
    <w:rsid w:val="008E5B7B"/>
    <w:rsid w:val="008F0C91"/>
    <w:rsid w:val="008F7FB8"/>
    <w:rsid w:val="00910156"/>
    <w:rsid w:val="00913D07"/>
    <w:rsid w:val="00915018"/>
    <w:rsid w:val="00915328"/>
    <w:rsid w:val="009168C3"/>
    <w:rsid w:val="00920A21"/>
    <w:rsid w:val="009242C0"/>
    <w:rsid w:val="00925984"/>
    <w:rsid w:val="0093214E"/>
    <w:rsid w:val="009322A3"/>
    <w:rsid w:val="0093488F"/>
    <w:rsid w:val="00981DE1"/>
    <w:rsid w:val="00983E57"/>
    <w:rsid w:val="009A43D0"/>
    <w:rsid w:val="009C06FE"/>
    <w:rsid w:val="009C4C9A"/>
    <w:rsid w:val="009D1046"/>
    <w:rsid w:val="009D39C5"/>
    <w:rsid w:val="009E2570"/>
    <w:rsid w:val="009F24C6"/>
    <w:rsid w:val="00A05C65"/>
    <w:rsid w:val="00A11301"/>
    <w:rsid w:val="00A20E34"/>
    <w:rsid w:val="00A30AD6"/>
    <w:rsid w:val="00A3558B"/>
    <w:rsid w:val="00A37650"/>
    <w:rsid w:val="00A45707"/>
    <w:rsid w:val="00A46037"/>
    <w:rsid w:val="00A53FAB"/>
    <w:rsid w:val="00A6090E"/>
    <w:rsid w:val="00A6121D"/>
    <w:rsid w:val="00A72B6A"/>
    <w:rsid w:val="00A739C2"/>
    <w:rsid w:val="00A84EBF"/>
    <w:rsid w:val="00A857E6"/>
    <w:rsid w:val="00AB039F"/>
    <w:rsid w:val="00AB1975"/>
    <w:rsid w:val="00AB1A12"/>
    <w:rsid w:val="00AC35E1"/>
    <w:rsid w:val="00AD452D"/>
    <w:rsid w:val="00AD7968"/>
    <w:rsid w:val="00AE6A59"/>
    <w:rsid w:val="00B0134B"/>
    <w:rsid w:val="00B12289"/>
    <w:rsid w:val="00B137E9"/>
    <w:rsid w:val="00B270AE"/>
    <w:rsid w:val="00B27589"/>
    <w:rsid w:val="00B27817"/>
    <w:rsid w:val="00B3013D"/>
    <w:rsid w:val="00B3144A"/>
    <w:rsid w:val="00B37B8D"/>
    <w:rsid w:val="00B42DCB"/>
    <w:rsid w:val="00B471A5"/>
    <w:rsid w:val="00B5620B"/>
    <w:rsid w:val="00B71A35"/>
    <w:rsid w:val="00B74C33"/>
    <w:rsid w:val="00B954F1"/>
    <w:rsid w:val="00BA0B09"/>
    <w:rsid w:val="00BA14F4"/>
    <w:rsid w:val="00BA6378"/>
    <w:rsid w:val="00BA717F"/>
    <w:rsid w:val="00BC7000"/>
    <w:rsid w:val="00BC7564"/>
    <w:rsid w:val="00BD1263"/>
    <w:rsid w:val="00BE784F"/>
    <w:rsid w:val="00BF051C"/>
    <w:rsid w:val="00C05D0A"/>
    <w:rsid w:val="00C070A0"/>
    <w:rsid w:val="00C07137"/>
    <w:rsid w:val="00C074E2"/>
    <w:rsid w:val="00C13B59"/>
    <w:rsid w:val="00C229AB"/>
    <w:rsid w:val="00C2793E"/>
    <w:rsid w:val="00C32112"/>
    <w:rsid w:val="00C34B6E"/>
    <w:rsid w:val="00C4752B"/>
    <w:rsid w:val="00C67E20"/>
    <w:rsid w:val="00C76A93"/>
    <w:rsid w:val="00C87E36"/>
    <w:rsid w:val="00C928EB"/>
    <w:rsid w:val="00C94212"/>
    <w:rsid w:val="00CB0EB9"/>
    <w:rsid w:val="00CC47D2"/>
    <w:rsid w:val="00CC74EE"/>
    <w:rsid w:val="00CD6734"/>
    <w:rsid w:val="00D010AF"/>
    <w:rsid w:val="00D24817"/>
    <w:rsid w:val="00D3776E"/>
    <w:rsid w:val="00D478B9"/>
    <w:rsid w:val="00D531E0"/>
    <w:rsid w:val="00D63FFC"/>
    <w:rsid w:val="00D664F5"/>
    <w:rsid w:val="00D71228"/>
    <w:rsid w:val="00D74923"/>
    <w:rsid w:val="00D92E1F"/>
    <w:rsid w:val="00D94615"/>
    <w:rsid w:val="00DA4ABE"/>
    <w:rsid w:val="00DA4AC5"/>
    <w:rsid w:val="00DA503D"/>
    <w:rsid w:val="00DB3DA8"/>
    <w:rsid w:val="00DB5CF6"/>
    <w:rsid w:val="00DB76C3"/>
    <w:rsid w:val="00DC2795"/>
    <w:rsid w:val="00DD4154"/>
    <w:rsid w:val="00DE2D31"/>
    <w:rsid w:val="00DE370B"/>
    <w:rsid w:val="00DE525A"/>
    <w:rsid w:val="00DF0C4B"/>
    <w:rsid w:val="00DF0CB1"/>
    <w:rsid w:val="00DF1585"/>
    <w:rsid w:val="00DF4D87"/>
    <w:rsid w:val="00E114D6"/>
    <w:rsid w:val="00E11BB0"/>
    <w:rsid w:val="00E14FF8"/>
    <w:rsid w:val="00E303EF"/>
    <w:rsid w:val="00E334AF"/>
    <w:rsid w:val="00E34904"/>
    <w:rsid w:val="00E3603E"/>
    <w:rsid w:val="00E43094"/>
    <w:rsid w:val="00E430D5"/>
    <w:rsid w:val="00E5553C"/>
    <w:rsid w:val="00E56FE9"/>
    <w:rsid w:val="00E63803"/>
    <w:rsid w:val="00E70BB1"/>
    <w:rsid w:val="00E769D2"/>
    <w:rsid w:val="00E80148"/>
    <w:rsid w:val="00E871F6"/>
    <w:rsid w:val="00E9165F"/>
    <w:rsid w:val="00E965BA"/>
    <w:rsid w:val="00E97890"/>
    <w:rsid w:val="00EA0747"/>
    <w:rsid w:val="00EA3832"/>
    <w:rsid w:val="00EA5BD3"/>
    <w:rsid w:val="00EB04C1"/>
    <w:rsid w:val="00EB45AC"/>
    <w:rsid w:val="00EC51B6"/>
    <w:rsid w:val="00ED1B99"/>
    <w:rsid w:val="00EE05CC"/>
    <w:rsid w:val="00EF013A"/>
    <w:rsid w:val="00EF0DE2"/>
    <w:rsid w:val="00EF2C19"/>
    <w:rsid w:val="00F01165"/>
    <w:rsid w:val="00F30EEB"/>
    <w:rsid w:val="00F379CF"/>
    <w:rsid w:val="00F45076"/>
    <w:rsid w:val="00F559AF"/>
    <w:rsid w:val="00F8311F"/>
    <w:rsid w:val="00F909B2"/>
    <w:rsid w:val="00F96AB0"/>
    <w:rsid w:val="00FC1914"/>
    <w:rsid w:val="00FC58BC"/>
    <w:rsid w:val="00FE4B88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E5B25D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E56FE9"/>
    <w:rPr>
      <w:rFonts w:asciiTheme="minorHAnsi" w:hAnsiTheme="minorHAnsi"/>
      <w:sz w:val="22"/>
      <w:lang w:val="en-US" w:eastAsia="en-US"/>
    </w:rPr>
  </w:style>
  <w:style w:type="paragraph" w:styleId="Heading1">
    <w:name w:val="heading 1"/>
    <w:basedOn w:val="Normal"/>
    <w:next w:val="Normal"/>
    <w:qFormat/>
    <w:rsid w:val="00E56FE9"/>
    <w:pPr>
      <w:keepNext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C:\Users\jtulip\AppData\Local\Microsoft\Windows\Temporary Internet Files\Content.Outlook\RJT0D1UI\test_script_tpl.dot</Template>
  <TotalTime>49</TotalTime>
  <Pages>4</Pages>
  <Words>118</Words>
  <Characters>676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Wayne Barlow</cp:lastModifiedBy>
  <cp:revision>40</cp:revision>
  <cp:lastPrinted>2003-10-05T22:49:00Z</cp:lastPrinted>
  <dcterms:created xsi:type="dcterms:W3CDTF">2017-10-03T03:38:00Z</dcterms:created>
  <dcterms:modified xsi:type="dcterms:W3CDTF">2017-10-06T05:36:00Z</dcterms:modified>
</cp:coreProperties>
</file>