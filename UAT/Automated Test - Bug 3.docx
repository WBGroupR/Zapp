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660"/>
        <w:gridCol w:w="6946"/>
      </w:tblGrid>
      <w:tr w:rsidR="00657A68" w14:paraId="235B5DEF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6B04CC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A3BB76" w14:textId="559B57D2" w:rsidR="00E303EF" w:rsidRPr="00E303EF" w:rsidRDefault="00D531E0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Crown &amp; Anchor </w:t>
            </w:r>
            <w:r w:rsidR="00910156">
              <w:rPr>
                <w:color w:val="0000FF"/>
                <w:sz w:val="24"/>
                <w:szCs w:val="24"/>
              </w:rPr>
              <w:t xml:space="preserve">Automated Test </w:t>
            </w:r>
            <w:r>
              <w:rPr>
                <w:color w:val="0000FF"/>
                <w:sz w:val="24"/>
                <w:szCs w:val="24"/>
              </w:rPr>
              <w:t xml:space="preserve">Bug </w:t>
            </w:r>
            <w:r w:rsidR="006454C2">
              <w:rPr>
                <w:color w:val="0000FF"/>
                <w:sz w:val="24"/>
                <w:szCs w:val="24"/>
              </w:rPr>
              <w:t>3</w:t>
            </w:r>
          </w:p>
        </w:tc>
      </w:tr>
      <w:tr w:rsidR="00657A68" w14:paraId="341F3463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F58EB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72E099" w14:textId="54FACA84" w:rsidR="00A30AD6" w:rsidRPr="00E303EF" w:rsidRDefault="00910156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Automate the</w:t>
            </w:r>
            <w:r w:rsidR="006454C2">
              <w:rPr>
                <w:color w:val="0000FF"/>
                <w:sz w:val="24"/>
                <w:szCs w:val="24"/>
              </w:rPr>
              <w:t xml:space="preserve"> testing of errors in UAT Test 3 (for Bug 3</w:t>
            </w:r>
            <w:r>
              <w:rPr>
                <w:color w:val="0000FF"/>
                <w:sz w:val="24"/>
                <w:szCs w:val="24"/>
              </w:rPr>
              <w:t>)</w:t>
            </w:r>
          </w:p>
        </w:tc>
      </w:tr>
      <w:tr w:rsidR="00657A68" w14:paraId="389C9039" w14:textId="77777777" w:rsidTr="00657A68">
        <w:trPr>
          <w:cantSplit/>
          <w:trHeight w:val="711"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298C8A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01440D" w14:textId="42B9847C" w:rsidR="00E303EF" w:rsidRPr="00C05D0A" w:rsidRDefault="00910156" w:rsidP="006454C2">
            <w:pPr>
              <w:pStyle w:val="bp"/>
              <w:ind w:left="-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Test that </w:t>
            </w:r>
            <w:r w:rsidR="006454C2">
              <w:rPr>
                <w:color w:val="0000FF"/>
                <w:sz w:val="24"/>
                <w:szCs w:val="24"/>
              </w:rPr>
              <w:t>odds in the game are incorrect (win:win+lose ratio should be approximately 4.2)</w:t>
            </w:r>
          </w:p>
        </w:tc>
      </w:tr>
      <w:tr w:rsidR="00657A68" w14:paraId="1DA9B8CB" w14:textId="77777777" w:rsidTr="00657A68">
        <w:trPr>
          <w:cantSplit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55AAF4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96061E" w14:textId="63035132" w:rsidR="00E303EF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Single player ‘</w:t>
            </w:r>
            <w:r w:rsidR="007A0E4D">
              <w:rPr>
                <w:color w:val="0000FF"/>
                <w:sz w:val="24"/>
                <w:szCs w:val="24"/>
              </w:rPr>
              <w:t>Anna</w:t>
            </w:r>
            <w:r>
              <w:rPr>
                <w:color w:val="0000FF"/>
                <w:sz w:val="24"/>
                <w:szCs w:val="24"/>
              </w:rPr>
              <w:t>’ created</w:t>
            </w:r>
          </w:p>
          <w:p w14:paraId="54A3B99A" w14:textId="28142D94" w:rsidR="00510065" w:rsidRDefault="00510065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Game limit is set = 0</w:t>
            </w:r>
          </w:p>
          <w:p w14:paraId="7B0FD13D" w14:textId="38F006A7" w:rsidR="00910156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Each run to use a single dice value </w:t>
            </w:r>
            <w:r w:rsidR="00467EAF">
              <w:rPr>
                <w:color w:val="0000FF"/>
                <w:sz w:val="24"/>
                <w:szCs w:val="24"/>
              </w:rPr>
              <w:t xml:space="preserve">‘CROWN’ </w:t>
            </w:r>
            <w:r>
              <w:rPr>
                <w:color w:val="0000FF"/>
                <w:sz w:val="24"/>
                <w:szCs w:val="24"/>
              </w:rPr>
              <w:t>as the player’s pick</w:t>
            </w:r>
            <w:r w:rsidR="00347FC0">
              <w:rPr>
                <w:color w:val="0000FF"/>
                <w:sz w:val="24"/>
                <w:szCs w:val="24"/>
              </w:rPr>
              <w:t>.</w:t>
            </w:r>
          </w:p>
          <w:p w14:paraId="3313ED9F" w14:textId="067B0809" w:rsidR="00347FC0" w:rsidRDefault="00910156" w:rsidP="00347FC0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Game will </w:t>
            </w:r>
            <w:r w:rsidR="00FE4B88">
              <w:rPr>
                <w:color w:val="0000FF"/>
                <w:sz w:val="24"/>
                <w:szCs w:val="24"/>
              </w:rPr>
              <w:t xml:space="preserve">play </w:t>
            </w:r>
            <w:r w:rsidR="004D12D7">
              <w:rPr>
                <w:color w:val="0000FF"/>
                <w:sz w:val="24"/>
                <w:szCs w:val="24"/>
              </w:rPr>
              <w:t>200</w:t>
            </w:r>
            <w:r w:rsidR="00FE4B88">
              <w:rPr>
                <w:color w:val="0000FF"/>
                <w:sz w:val="24"/>
                <w:szCs w:val="24"/>
              </w:rPr>
              <w:t xml:space="preserve"> turns</w:t>
            </w:r>
            <w:r w:rsidR="004D12D7">
              <w:rPr>
                <w:color w:val="0000FF"/>
                <w:sz w:val="24"/>
                <w:szCs w:val="24"/>
              </w:rPr>
              <w:t xml:space="preserve"> to ensure there are enough </w:t>
            </w:r>
            <w:r w:rsidR="00347FC0">
              <w:rPr>
                <w:color w:val="0000FF"/>
                <w:sz w:val="24"/>
                <w:szCs w:val="24"/>
              </w:rPr>
              <w:t>rolls to be statistically significant.</w:t>
            </w:r>
          </w:p>
          <w:p w14:paraId="0C611805" w14:textId="01A5BF9B" w:rsidR="00347FC0" w:rsidRDefault="00347FC0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Player will be given a starting balance of $1</w:t>
            </w:r>
            <w:r w:rsidR="00C928EB">
              <w:rPr>
                <w:color w:val="0000FF"/>
                <w:sz w:val="24"/>
                <w:szCs w:val="24"/>
              </w:rPr>
              <w:t>,</w:t>
            </w:r>
            <w:r>
              <w:rPr>
                <w:color w:val="0000FF"/>
                <w:sz w:val="24"/>
                <w:szCs w:val="24"/>
              </w:rPr>
              <w:t>000 to ensure they do not run out of funds (i.e. reach the limit) before the end of the 200 turns.</w:t>
            </w:r>
          </w:p>
          <w:p w14:paraId="6E302A2E" w14:textId="77777777" w:rsidR="00C928EB" w:rsidRDefault="00C928EB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</w:p>
          <w:p w14:paraId="48CF0AD1" w14:textId="3B1397E6" w:rsidR="00C928EB" w:rsidRDefault="00C928EB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One game will be played with 1000 turns and a starting balance of $10,000 to determine</w:t>
            </w:r>
            <w:r w:rsidR="00244785">
              <w:rPr>
                <w:color w:val="0000FF"/>
                <w:sz w:val="24"/>
                <w:szCs w:val="24"/>
              </w:rPr>
              <w:t xml:space="preserve"> the ratio after a large number of turns.</w:t>
            </w:r>
          </w:p>
          <w:p w14:paraId="221A213D" w14:textId="77777777" w:rsidR="008848DB" w:rsidRDefault="008848DB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</w:p>
          <w:p w14:paraId="5F79EAD0" w14:textId="50DDB331" w:rsidR="008848DB" w:rsidRDefault="008848DB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One game will be played with 50,000 turns and a starting balance of $1,000,000 to determine the ratio after a very large number of turns – this will show if the ratio “settles” down to a single figure.</w:t>
            </w:r>
            <w:bookmarkStart w:id="0" w:name="_GoBack"/>
            <w:bookmarkEnd w:id="0"/>
          </w:p>
          <w:p w14:paraId="168C4116" w14:textId="539B5198" w:rsidR="00910156" w:rsidRPr="00A11301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</w:p>
        </w:tc>
      </w:tr>
      <w:tr w:rsidR="00657A68" w14:paraId="62517696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230862" w14:textId="1E8FC40E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0559C3" w14:textId="0A22BE92" w:rsidR="00E303EF" w:rsidRPr="00A11301" w:rsidRDefault="00D531E0">
            <w:pPr>
              <w:pStyle w:val="bp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n/a</w:t>
            </w:r>
          </w:p>
        </w:tc>
      </w:tr>
      <w:tr w:rsidR="00657A68" w14:paraId="189EBB7A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A3F5625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48602E" w14:textId="50941B77" w:rsidR="00E303EF" w:rsidRDefault="00467EAF" w:rsidP="008E3300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An assert </w:t>
            </w:r>
            <w:r w:rsidR="008E3300">
              <w:rPr>
                <w:b/>
                <w:bCs/>
                <w:color w:val="FF0000"/>
                <w:sz w:val="24"/>
              </w:rPr>
              <w:t>be true</w:t>
            </w:r>
            <w:r>
              <w:rPr>
                <w:b/>
                <w:bCs/>
                <w:color w:val="FF0000"/>
                <w:sz w:val="24"/>
              </w:rPr>
              <w:t xml:space="preserve"> if </w:t>
            </w:r>
            <w:r w:rsidR="00002FD3">
              <w:rPr>
                <w:b/>
                <w:bCs/>
                <w:color w:val="FF0000"/>
                <w:sz w:val="24"/>
              </w:rPr>
              <w:t xml:space="preserve">the win:(win+loss) ratio is </w:t>
            </w:r>
            <w:r w:rsidR="008E3300">
              <w:rPr>
                <w:b/>
                <w:bCs/>
                <w:color w:val="FF0000"/>
                <w:sz w:val="24"/>
              </w:rPr>
              <w:t xml:space="preserve">NOT </w:t>
            </w:r>
            <w:r w:rsidR="00002FD3">
              <w:rPr>
                <w:b/>
                <w:bCs/>
                <w:color w:val="FF0000"/>
                <w:sz w:val="24"/>
              </w:rPr>
              <w:t>within the range 4.2 +/- 0.1, i.e. between 41% and 43%.</w:t>
            </w:r>
          </w:p>
        </w:tc>
      </w:tr>
      <w:tr w:rsidR="00657A68" w14:paraId="006C6AA0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8AE6FA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D4BC18" w14:textId="73ED7E62" w:rsidR="00920A21" w:rsidRDefault="00D92E1F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1) </w:t>
            </w:r>
            <w:r w:rsidR="008E3300">
              <w:rPr>
                <w:b/>
                <w:bCs/>
                <w:color w:val="FF0000"/>
                <w:sz w:val="24"/>
              </w:rPr>
              <w:t>Pass: 200 turns were played and the overall win ratio is 0.48</w:t>
            </w:r>
            <w:r w:rsidR="00915328">
              <w:rPr>
                <w:b/>
                <w:bCs/>
                <w:color w:val="FF0000"/>
                <w:sz w:val="24"/>
              </w:rPr>
              <w:t>.</w:t>
            </w:r>
          </w:p>
          <w:p w14:paraId="1CF3F056" w14:textId="521C39AD" w:rsidR="00BD1263" w:rsidRDefault="00BD1263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2) </w:t>
            </w:r>
            <w:r w:rsidR="00915328">
              <w:rPr>
                <w:b/>
                <w:bCs/>
                <w:color w:val="FF0000"/>
                <w:sz w:val="24"/>
              </w:rPr>
              <w:t>Pass: 200 turns were played and the overall win ratio is 0.</w:t>
            </w:r>
            <w:r w:rsidR="000778B7">
              <w:rPr>
                <w:b/>
                <w:bCs/>
                <w:color w:val="FF0000"/>
                <w:sz w:val="24"/>
              </w:rPr>
              <w:t>47</w:t>
            </w:r>
            <w:r w:rsidR="00915328">
              <w:rPr>
                <w:b/>
                <w:bCs/>
                <w:color w:val="FF0000"/>
                <w:sz w:val="24"/>
              </w:rPr>
              <w:t>.</w:t>
            </w:r>
          </w:p>
          <w:p w14:paraId="7AF0506E" w14:textId="698E94F9" w:rsidR="003F031B" w:rsidRDefault="003F031B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3) </w:t>
            </w:r>
            <w:r w:rsidR="00EC51B6">
              <w:rPr>
                <w:b/>
                <w:bCs/>
                <w:color w:val="FF0000"/>
                <w:sz w:val="24"/>
              </w:rPr>
              <w:t>Pass: 200 turns were played and the overall win ratio is 0.</w:t>
            </w:r>
            <w:r w:rsidR="005B6825">
              <w:rPr>
                <w:b/>
                <w:bCs/>
                <w:color w:val="FF0000"/>
                <w:sz w:val="24"/>
              </w:rPr>
              <w:t>53</w:t>
            </w:r>
            <w:r w:rsidR="00EC51B6">
              <w:rPr>
                <w:b/>
                <w:bCs/>
                <w:color w:val="FF0000"/>
                <w:sz w:val="24"/>
              </w:rPr>
              <w:t>.</w:t>
            </w:r>
          </w:p>
          <w:p w14:paraId="1B73D1D5" w14:textId="76E8CCE7" w:rsidR="00AB039F" w:rsidRDefault="00AB039F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4) 10 games played in succession to find range of ratio values (no screenshots for these provided) </w:t>
            </w:r>
            <w:r w:rsidR="00E63803">
              <w:rPr>
                <w:b/>
                <w:bCs/>
                <w:color w:val="FF0000"/>
                <w:sz w:val="24"/>
              </w:rPr>
              <w:t>–</w:t>
            </w:r>
            <w:r>
              <w:rPr>
                <w:b/>
                <w:bCs/>
                <w:color w:val="FF0000"/>
                <w:sz w:val="24"/>
              </w:rPr>
              <w:t xml:space="preserve"> </w:t>
            </w:r>
            <w:r w:rsidR="00E63803">
              <w:rPr>
                <w:b/>
                <w:bCs/>
                <w:color w:val="FF0000"/>
                <w:sz w:val="24"/>
              </w:rPr>
              <w:t>10 x passes: 0.52, 0.53, 0.495, 0.475, 0.575, 0.47, 0.46, 0.46, 0.47, 0.46.</w:t>
            </w:r>
          </w:p>
          <w:p w14:paraId="31022CD7" w14:textId="1C9E941F" w:rsidR="00735608" w:rsidRDefault="00735608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5) 1</w:t>
            </w:r>
            <w:r w:rsidR="00556401">
              <w:rPr>
                <w:b/>
                <w:bCs/>
                <w:color w:val="FF0000"/>
                <w:sz w:val="24"/>
              </w:rPr>
              <w:t>,</w:t>
            </w:r>
            <w:r>
              <w:rPr>
                <w:b/>
                <w:bCs/>
                <w:color w:val="FF0000"/>
                <w:sz w:val="24"/>
              </w:rPr>
              <w:t xml:space="preserve">000 turns were played with a starting balance of $10,000: </w:t>
            </w:r>
            <w:r w:rsidR="00244785">
              <w:rPr>
                <w:b/>
                <w:bCs/>
                <w:color w:val="FF0000"/>
                <w:sz w:val="24"/>
              </w:rPr>
              <w:t>pass with an overall win ratio of 0.51.</w:t>
            </w:r>
          </w:p>
          <w:p w14:paraId="381FFB0F" w14:textId="7E574D48" w:rsidR="00556401" w:rsidRDefault="00556401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6) 50,000 turns were played with a starting balance of $1,000,000: pass with an overall win ratio of 0.487.</w:t>
            </w:r>
          </w:p>
          <w:p w14:paraId="17CBCC61" w14:textId="3E74503B" w:rsidR="00F96AB0" w:rsidRDefault="00F96AB0" w:rsidP="00DB5CF6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</w:tbl>
    <w:p w14:paraId="3262F251" w14:textId="77777777" w:rsidR="00E56FE9" w:rsidRDefault="00E56FE9" w:rsidP="00780A9A">
      <w:pPr>
        <w:pStyle w:val="bp"/>
        <w:spacing w:before="0" w:after="0"/>
      </w:pPr>
    </w:p>
    <w:p w14:paraId="18F6D2BD" w14:textId="77777777" w:rsidR="00E56FE9" w:rsidRDefault="00E56FE9" w:rsidP="00780A9A">
      <w:pPr>
        <w:pStyle w:val="bp"/>
        <w:spacing w:before="0" w:after="0"/>
      </w:pPr>
    </w:p>
    <w:p w14:paraId="366DB451" w14:textId="77777777" w:rsidR="005D360D" w:rsidRDefault="005D360D">
      <w:pPr>
        <w:rPr>
          <w:b/>
          <w:sz w:val="24"/>
        </w:rPr>
      </w:pPr>
      <w:r>
        <w:br w:type="page"/>
      </w:r>
    </w:p>
    <w:p w14:paraId="7D0B085E" w14:textId="760EF22E" w:rsidR="00E56FE9" w:rsidRPr="00657A68" w:rsidRDefault="00E56FE9" w:rsidP="00657A68">
      <w:pPr>
        <w:pStyle w:val="Heading1"/>
      </w:pPr>
      <w:r>
        <w:lastRenderedPageBreak/>
        <w:t>Screenshots for Results</w:t>
      </w:r>
      <w:r w:rsidR="00B0134B">
        <w:t xml:space="preserve"> (by number of result)</w:t>
      </w:r>
    </w:p>
    <w:p w14:paraId="5BE8594A" w14:textId="77777777" w:rsidR="00E56FE9" w:rsidRDefault="00E56FE9" w:rsidP="00E56FE9"/>
    <w:p w14:paraId="7BB66065" w14:textId="68E216FE" w:rsidR="00E56FE9" w:rsidRDefault="00E56FE9" w:rsidP="005D360D">
      <w:pPr>
        <w:keepNext/>
      </w:pPr>
      <w:r>
        <w:t>1)</w:t>
      </w:r>
      <w:r w:rsidR="00920A21">
        <w:t xml:space="preserve"> </w:t>
      </w:r>
      <w:r w:rsidR="00B471A5">
        <w:t>200 turns played, ratio = 0.48 (48%)</w:t>
      </w:r>
      <w:r w:rsidR="00920A21">
        <w:t>:</w:t>
      </w:r>
    </w:p>
    <w:p w14:paraId="49CB6AE9" w14:textId="549406FD" w:rsidR="00657A68" w:rsidRDefault="00657A68" w:rsidP="00E56FE9"/>
    <w:p w14:paraId="43E452EA" w14:textId="53125D91" w:rsidR="002550F3" w:rsidRDefault="00B471A5" w:rsidP="00E56FE9">
      <w:r>
        <w:rPr>
          <w:noProof/>
          <w:lang w:val="en-GB" w:eastAsia="en-GB"/>
        </w:rPr>
        <w:drawing>
          <wp:inline distT="0" distB="0" distL="0" distR="0" wp14:anchorId="029C7233" wp14:editId="1AEBD4E7">
            <wp:extent cx="5082378" cy="6863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03 at 3.50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65" cy="68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C61D" w14:textId="77777777" w:rsidR="00E56FE9" w:rsidRDefault="00E56FE9" w:rsidP="00E56FE9"/>
    <w:p w14:paraId="04AAD821" w14:textId="68F9AA47" w:rsidR="00885C57" w:rsidRDefault="00E56FE9" w:rsidP="004842F7">
      <w:pPr>
        <w:keepNext/>
      </w:pPr>
      <w:r>
        <w:lastRenderedPageBreak/>
        <w:t>2)</w:t>
      </w:r>
      <w:r w:rsidR="00BD1263">
        <w:t xml:space="preserve"> </w:t>
      </w:r>
      <w:r w:rsidR="000778B7">
        <w:t>200 turns played, ratio = 0.47 (47%</w:t>
      </w:r>
      <w:r w:rsidR="00BD1263">
        <w:t>)</w:t>
      </w:r>
      <w:r w:rsidR="00885C57">
        <w:t>:</w:t>
      </w:r>
    </w:p>
    <w:p w14:paraId="4D064D7E" w14:textId="4177A2D8" w:rsidR="000778B7" w:rsidRDefault="000778B7" w:rsidP="004842F7">
      <w:pPr>
        <w:keepNext/>
      </w:pPr>
      <w:r>
        <w:rPr>
          <w:noProof/>
          <w:lang w:val="en-GB" w:eastAsia="en-GB"/>
        </w:rPr>
        <w:drawing>
          <wp:inline distT="0" distB="0" distL="0" distR="0" wp14:anchorId="25AEFF47" wp14:editId="1171D8AA">
            <wp:extent cx="4775835" cy="695563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03 at 3.56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39" cy="69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74B7" w14:textId="1FDD7CF6" w:rsidR="00BD1263" w:rsidRDefault="00BD1263" w:rsidP="004842F7">
      <w:pPr>
        <w:keepNext/>
      </w:pPr>
    </w:p>
    <w:p w14:paraId="2DD19E63" w14:textId="55E72ED4" w:rsidR="004842F7" w:rsidRDefault="004842F7" w:rsidP="00E56FE9"/>
    <w:p w14:paraId="007C289C" w14:textId="77777777" w:rsidR="00885C57" w:rsidRDefault="00885C57" w:rsidP="00E56FE9"/>
    <w:p w14:paraId="398D21FE" w14:textId="1A81E5C5" w:rsidR="00885C57" w:rsidRDefault="004D1F38" w:rsidP="004D1F38">
      <w:pPr>
        <w:keepNext/>
      </w:pPr>
      <w:r>
        <w:lastRenderedPageBreak/>
        <w:t xml:space="preserve">3) </w:t>
      </w:r>
      <w:r w:rsidR="00884025">
        <w:t>200 turns played, ratio = 0.53 (53%):</w:t>
      </w:r>
    </w:p>
    <w:p w14:paraId="201BD6FE" w14:textId="0B1AA3D1" w:rsidR="00E56FE9" w:rsidRDefault="00884025" w:rsidP="00E56FE9">
      <w:r>
        <w:rPr>
          <w:noProof/>
          <w:lang w:val="en-GB" w:eastAsia="en-GB"/>
        </w:rPr>
        <w:drawing>
          <wp:inline distT="0" distB="0" distL="0" distR="0" wp14:anchorId="180B3AFB" wp14:editId="721CF6C9">
            <wp:extent cx="4775835" cy="6993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03 at 3.57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39" cy="69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338A" w14:textId="77777777" w:rsidR="00E56FE9" w:rsidRDefault="00E56FE9" w:rsidP="00E56FE9"/>
    <w:p w14:paraId="2BE98A6C" w14:textId="5764B8B4" w:rsidR="00072302" w:rsidRDefault="00072302" w:rsidP="00072302">
      <w:pPr>
        <w:keepNext/>
      </w:pPr>
      <w:r>
        <w:lastRenderedPageBreak/>
        <w:t>5) 1000 turns played, ratio = 0.51 (51%):</w:t>
      </w:r>
    </w:p>
    <w:p w14:paraId="756BB36E" w14:textId="35E33C4B" w:rsidR="0004651B" w:rsidRDefault="00AD7968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698CEA47" wp14:editId="4750417B">
            <wp:extent cx="4985385" cy="67626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03 at 4.15.0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32" cy="67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112C" w14:textId="77777777" w:rsidR="00566243" w:rsidRDefault="00566243" w:rsidP="00456C85">
      <w:pPr>
        <w:pStyle w:val="bp"/>
        <w:spacing w:before="0" w:after="0"/>
      </w:pPr>
    </w:p>
    <w:p w14:paraId="3E51B3E1" w14:textId="5729C1F0" w:rsidR="00566243" w:rsidRDefault="00566243" w:rsidP="0066461F">
      <w:pPr>
        <w:pStyle w:val="bp"/>
        <w:keepNext/>
        <w:spacing w:before="0" w:after="0"/>
      </w:pPr>
      <w:r>
        <w:lastRenderedPageBreak/>
        <w:t>6) 50,000 turns played, ratio = 0.487 (</w:t>
      </w:r>
      <w:r w:rsidR="00433416">
        <w:t>48.7</w:t>
      </w:r>
      <w:r>
        <w:t>%):</w:t>
      </w:r>
    </w:p>
    <w:p w14:paraId="5F6E91FB" w14:textId="2A4A44A6" w:rsidR="00566243" w:rsidRDefault="00566243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7E38630D" wp14:editId="744CB418">
            <wp:extent cx="4845685" cy="655599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03 at 4.19.3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152" cy="65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243" w:rsidSect="00211950">
      <w:footerReference w:type="even" r:id="rId12"/>
      <w:footerReference w:type="default" r:id="rId13"/>
      <w:pgSz w:w="11901" w:h="16840" w:code="9"/>
      <w:pgMar w:top="1440" w:right="1440" w:bottom="1440" w:left="1440" w:header="720" w:footer="720" w:gutter="0"/>
      <w:pgNumType w:fmt="numberInDash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8E7D3D" w14:textId="77777777" w:rsidR="000501B7" w:rsidRDefault="000501B7">
      <w:r>
        <w:separator/>
      </w:r>
    </w:p>
  </w:endnote>
  <w:endnote w:type="continuationSeparator" w:id="0">
    <w:p w14:paraId="58FE92A8" w14:textId="77777777" w:rsidR="000501B7" w:rsidRDefault="00050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neva">
    <w:panose1 w:val="020B0503030404040204"/>
    <w:charset w:val="00"/>
    <w:family w:val="auto"/>
    <w:pitch w:val="variable"/>
    <w:sig w:usb0="E00002FF" w:usb1="5200205F" w:usb2="00A0C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1E7FA" w14:textId="77777777" w:rsidR="008D2261" w:rsidRDefault="008D2261" w:rsidP="0021195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FD2FBF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B1FD9" w14:textId="77777777" w:rsidR="00211950" w:rsidRDefault="00211950" w:rsidP="00211950">
    <w:pPr>
      <w:pStyle w:val="Footer"/>
      <w:framePr w:wrap="none" w:vAnchor="text" w:hAnchor="margin" w:xAlign="center" w:y="1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848DB">
      <w:rPr>
        <w:rStyle w:val="PageNumber"/>
        <w:noProof/>
      </w:rPr>
      <w:t>- 1 -</w:t>
    </w:r>
    <w:r>
      <w:rPr>
        <w:rStyle w:val="PageNumber"/>
      </w:rPr>
      <w:fldChar w:fldCharType="end"/>
    </w:r>
  </w:p>
  <w:p w14:paraId="14A09DAA" w14:textId="52196263" w:rsidR="008D2261" w:rsidRDefault="008D2261" w:rsidP="00211950">
    <w:pPr>
      <w:pStyle w:val="Footer"/>
      <w:pBdr>
        <w:top w:val="none" w:sz="0" w:space="0" w:color="auto"/>
      </w:pBdr>
      <w:ind w:right="360"/>
      <w:jc w:val="lef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35BB0B" w14:textId="77777777" w:rsidR="000501B7" w:rsidRDefault="000501B7">
      <w:r>
        <w:separator/>
      </w:r>
    </w:p>
  </w:footnote>
  <w:footnote w:type="continuationSeparator" w:id="0">
    <w:p w14:paraId="09B18092" w14:textId="77777777" w:rsidR="000501B7" w:rsidRDefault="000501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02FD3"/>
    <w:rsid w:val="00024113"/>
    <w:rsid w:val="000278E8"/>
    <w:rsid w:val="000310C3"/>
    <w:rsid w:val="00036ABF"/>
    <w:rsid w:val="00036BE2"/>
    <w:rsid w:val="00037A8E"/>
    <w:rsid w:val="000449EF"/>
    <w:rsid w:val="0004651B"/>
    <w:rsid w:val="000501B7"/>
    <w:rsid w:val="00070356"/>
    <w:rsid w:val="00072302"/>
    <w:rsid w:val="0007269C"/>
    <w:rsid w:val="000778B7"/>
    <w:rsid w:val="00090A99"/>
    <w:rsid w:val="00096482"/>
    <w:rsid w:val="000D5952"/>
    <w:rsid w:val="000E3C24"/>
    <w:rsid w:val="000E73FF"/>
    <w:rsid w:val="000F4382"/>
    <w:rsid w:val="00106FF9"/>
    <w:rsid w:val="0011697D"/>
    <w:rsid w:val="00127DBF"/>
    <w:rsid w:val="00142D4D"/>
    <w:rsid w:val="00154D6A"/>
    <w:rsid w:val="0015543B"/>
    <w:rsid w:val="00167573"/>
    <w:rsid w:val="00172491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E46AB"/>
    <w:rsid w:val="001E62AC"/>
    <w:rsid w:val="001F01F4"/>
    <w:rsid w:val="001F6448"/>
    <w:rsid w:val="001F7C68"/>
    <w:rsid w:val="002052B0"/>
    <w:rsid w:val="00205D7F"/>
    <w:rsid w:val="00211950"/>
    <w:rsid w:val="00212269"/>
    <w:rsid w:val="00212A3D"/>
    <w:rsid w:val="00230352"/>
    <w:rsid w:val="00241212"/>
    <w:rsid w:val="00242425"/>
    <w:rsid w:val="00244785"/>
    <w:rsid w:val="002550F3"/>
    <w:rsid w:val="00270002"/>
    <w:rsid w:val="00291668"/>
    <w:rsid w:val="002A7E47"/>
    <w:rsid w:val="002B116E"/>
    <w:rsid w:val="002B1D33"/>
    <w:rsid w:val="002C1B7F"/>
    <w:rsid w:val="002C5FAB"/>
    <w:rsid w:val="002D07CF"/>
    <w:rsid w:val="002D1D0A"/>
    <w:rsid w:val="002D4606"/>
    <w:rsid w:val="002D7BA4"/>
    <w:rsid w:val="002E347B"/>
    <w:rsid w:val="00317678"/>
    <w:rsid w:val="00320C7D"/>
    <w:rsid w:val="00331345"/>
    <w:rsid w:val="00337E1B"/>
    <w:rsid w:val="00347FC0"/>
    <w:rsid w:val="00353537"/>
    <w:rsid w:val="00362280"/>
    <w:rsid w:val="00374830"/>
    <w:rsid w:val="00382D26"/>
    <w:rsid w:val="003910B3"/>
    <w:rsid w:val="0039477C"/>
    <w:rsid w:val="003A25C3"/>
    <w:rsid w:val="003D2ED7"/>
    <w:rsid w:val="003E438C"/>
    <w:rsid w:val="003F031B"/>
    <w:rsid w:val="003F1D6E"/>
    <w:rsid w:val="00433416"/>
    <w:rsid w:val="00434231"/>
    <w:rsid w:val="00456C85"/>
    <w:rsid w:val="0046703C"/>
    <w:rsid w:val="00467EAF"/>
    <w:rsid w:val="004842F7"/>
    <w:rsid w:val="004A0610"/>
    <w:rsid w:val="004A279E"/>
    <w:rsid w:val="004A4B81"/>
    <w:rsid w:val="004A71EF"/>
    <w:rsid w:val="004C59A5"/>
    <w:rsid w:val="004C66BE"/>
    <w:rsid w:val="004D12D7"/>
    <w:rsid w:val="004D1C11"/>
    <w:rsid w:val="004D1F38"/>
    <w:rsid w:val="004E420D"/>
    <w:rsid w:val="004E6349"/>
    <w:rsid w:val="004F4FB4"/>
    <w:rsid w:val="004F7B53"/>
    <w:rsid w:val="004F7C17"/>
    <w:rsid w:val="00510065"/>
    <w:rsid w:val="00520EF0"/>
    <w:rsid w:val="00530883"/>
    <w:rsid w:val="00531B5A"/>
    <w:rsid w:val="00536681"/>
    <w:rsid w:val="00547070"/>
    <w:rsid w:val="00553DAD"/>
    <w:rsid w:val="00556401"/>
    <w:rsid w:val="00566243"/>
    <w:rsid w:val="005706E3"/>
    <w:rsid w:val="005739C7"/>
    <w:rsid w:val="00576454"/>
    <w:rsid w:val="0058239F"/>
    <w:rsid w:val="005B48A6"/>
    <w:rsid w:val="005B6825"/>
    <w:rsid w:val="005D360D"/>
    <w:rsid w:val="005E1449"/>
    <w:rsid w:val="005E2034"/>
    <w:rsid w:val="005E2ADA"/>
    <w:rsid w:val="005E3C1E"/>
    <w:rsid w:val="005F0EB8"/>
    <w:rsid w:val="00604AE4"/>
    <w:rsid w:val="00620950"/>
    <w:rsid w:val="00632307"/>
    <w:rsid w:val="00635CE7"/>
    <w:rsid w:val="0063796F"/>
    <w:rsid w:val="006454C2"/>
    <w:rsid w:val="00657A68"/>
    <w:rsid w:val="0066461F"/>
    <w:rsid w:val="00683635"/>
    <w:rsid w:val="006B5D41"/>
    <w:rsid w:val="006D4DE0"/>
    <w:rsid w:val="006E0BD5"/>
    <w:rsid w:val="00702D6A"/>
    <w:rsid w:val="00720507"/>
    <w:rsid w:val="007275A3"/>
    <w:rsid w:val="00735608"/>
    <w:rsid w:val="00741CCB"/>
    <w:rsid w:val="0074307D"/>
    <w:rsid w:val="007475A1"/>
    <w:rsid w:val="00752B41"/>
    <w:rsid w:val="00756932"/>
    <w:rsid w:val="007606FF"/>
    <w:rsid w:val="0076758C"/>
    <w:rsid w:val="00772DAC"/>
    <w:rsid w:val="00780A9A"/>
    <w:rsid w:val="007851F1"/>
    <w:rsid w:val="00796CD4"/>
    <w:rsid w:val="007A0E4D"/>
    <w:rsid w:val="007C0EA0"/>
    <w:rsid w:val="007C3CB7"/>
    <w:rsid w:val="007C41CD"/>
    <w:rsid w:val="007D3CB6"/>
    <w:rsid w:val="007D644A"/>
    <w:rsid w:val="007D7134"/>
    <w:rsid w:val="007E3717"/>
    <w:rsid w:val="00800C1D"/>
    <w:rsid w:val="008201ED"/>
    <w:rsid w:val="00821B7F"/>
    <w:rsid w:val="008225C7"/>
    <w:rsid w:val="00830BD8"/>
    <w:rsid w:val="008476B0"/>
    <w:rsid w:val="00854E58"/>
    <w:rsid w:val="00857786"/>
    <w:rsid w:val="008643BB"/>
    <w:rsid w:val="0086477E"/>
    <w:rsid w:val="008725C4"/>
    <w:rsid w:val="0087612E"/>
    <w:rsid w:val="00884025"/>
    <w:rsid w:val="0088419B"/>
    <w:rsid w:val="008848DB"/>
    <w:rsid w:val="00885C57"/>
    <w:rsid w:val="00891826"/>
    <w:rsid w:val="0089205C"/>
    <w:rsid w:val="00895710"/>
    <w:rsid w:val="008A02F5"/>
    <w:rsid w:val="008B1381"/>
    <w:rsid w:val="008D2261"/>
    <w:rsid w:val="008D6DFC"/>
    <w:rsid w:val="008E3300"/>
    <w:rsid w:val="008E36B6"/>
    <w:rsid w:val="008E5B7B"/>
    <w:rsid w:val="008F0C91"/>
    <w:rsid w:val="008F7FB8"/>
    <w:rsid w:val="00910156"/>
    <w:rsid w:val="00913D07"/>
    <w:rsid w:val="00915018"/>
    <w:rsid w:val="00915328"/>
    <w:rsid w:val="00920A21"/>
    <w:rsid w:val="009242C0"/>
    <w:rsid w:val="0093214E"/>
    <w:rsid w:val="009322A3"/>
    <w:rsid w:val="0093488F"/>
    <w:rsid w:val="00981DE1"/>
    <w:rsid w:val="00983E57"/>
    <w:rsid w:val="009A43D0"/>
    <w:rsid w:val="009C06FE"/>
    <w:rsid w:val="009C4C9A"/>
    <w:rsid w:val="009D1046"/>
    <w:rsid w:val="009D39C5"/>
    <w:rsid w:val="009E2570"/>
    <w:rsid w:val="009F24C6"/>
    <w:rsid w:val="00A05C65"/>
    <w:rsid w:val="00A11301"/>
    <w:rsid w:val="00A20E34"/>
    <w:rsid w:val="00A30AD6"/>
    <w:rsid w:val="00A37650"/>
    <w:rsid w:val="00A45707"/>
    <w:rsid w:val="00A46037"/>
    <w:rsid w:val="00A53FAB"/>
    <w:rsid w:val="00A6090E"/>
    <w:rsid w:val="00A6121D"/>
    <w:rsid w:val="00A72B6A"/>
    <w:rsid w:val="00A739C2"/>
    <w:rsid w:val="00A84EBF"/>
    <w:rsid w:val="00A857E6"/>
    <w:rsid w:val="00AB039F"/>
    <w:rsid w:val="00AB1975"/>
    <w:rsid w:val="00AB1A12"/>
    <w:rsid w:val="00AC35E1"/>
    <w:rsid w:val="00AD452D"/>
    <w:rsid w:val="00AD7968"/>
    <w:rsid w:val="00AE6A59"/>
    <w:rsid w:val="00B0134B"/>
    <w:rsid w:val="00B12289"/>
    <w:rsid w:val="00B137E9"/>
    <w:rsid w:val="00B270AE"/>
    <w:rsid w:val="00B27589"/>
    <w:rsid w:val="00B27817"/>
    <w:rsid w:val="00B3013D"/>
    <w:rsid w:val="00B3144A"/>
    <w:rsid w:val="00B37B8D"/>
    <w:rsid w:val="00B42DCB"/>
    <w:rsid w:val="00B471A5"/>
    <w:rsid w:val="00B5620B"/>
    <w:rsid w:val="00B71A35"/>
    <w:rsid w:val="00B954F1"/>
    <w:rsid w:val="00BA0B09"/>
    <w:rsid w:val="00BA717F"/>
    <w:rsid w:val="00BC7000"/>
    <w:rsid w:val="00BD1263"/>
    <w:rsid w:val="00BE784F"/>
    <w:rsid w:val="00BF051C"/>
    <w:rsid w:val="00C05D0A"/>
    <w:rsid w:val="00C070A0"/>
    <w:rsid w:val="00C07137"/>
    <w:rsid w:val="00C074E2"/>
    <w:rsid w:val="00C229AB"/>
    <w:rsid w:val="00C2793E"/>
    <w:rsid w:val="00C32112"/>
    <w:rsid w:val="00C34B6E"/>
    <w:rsid w:val="00C4752B"/>
    <w:rsid w:val="00C67E20"/>
    <w:rsid w:val="00C76A93"/>
    <w:rsid w:val="00C87E36"/>
    <w:rsid w:val="00C928EB"/>
    <w:rsid w:val="00C94212"/>
    <w:rsid w:val="00CB0EB9"/>
    <w:rsid w:val="00CC47D2"/>
    <w:rsid w:val="00CC74EE"/>
    <w:rsid w:val="00CD6734"/>
    <w:rsid w:val="00D010AF"/>
    <w:rsid w:val="00D24817"/>
    <w:rsid w:val="00D3776E"/>
    <w:rsid w:val="00D478B9"/>
    <w:rsid w:val="00D531E0"/>
    <w:rsid w:val="00D63FFC"/>
    <w:rsid w:val="00D664F5"/>
    <w:rsid w:val="00D71228"/>
    <w:rsid w:val="00D74923"/>
    <w:rsid w:val="00D92E1F"/>
    <w:rsid w:val="00D94615"/>
    <w:rsid w:val="00DA4ABE"/>
    <w:rsid w:val="00DA4AC5"/>
    <w:rsid w:val="00DA503D"/>
    <w:rsid w:val="00DB3DA8"/>
    <w:rsid w:val="00DB5CF6"/>
    <w:rsid w:val="00DB76C3"/>
    <w:rsid w:val="00DD4154"/>
    <w:rsid w:val="00DE2D31"/>
    <w:rsid w:val="00DE370B"/>
    <w:rsid w:val="00DE525A"/>
    <w:rsid w:val="00DF0C4B"/>
    <w:rsid w:val="00DF0CB1"/>
    <w:rsid w:val="00DF1585"/>
    <w:rsid w:val="00DF4D87"/>
    <w:rsid w:val="00E11BB0"/>
    <w:rsid w:val="00E303EF"/>
    <w:rsid w:val="00E334AF"/>
    <w:rsid w:val="00E34904"/>
    <w:rsid w:val="00E3603E"/>
    <w:rsid w:val="00E43094"/>
    <w:rsid w:val="00E430D5"/>
    <w:rsid w:val="00E5553C"/>
    <w:rsid w:val="00E56FE9"/>
    <w:rsid w:val="00E63803"/>
    <w:rsid w:val="00E70BB1"/>
    <w:rsid w:val="00E769D2"/>
    <w:rsid w:val="00E80148"/>
    <w:rsid w:val="00E871F6"/>
    <w:rsid w:val="00E9165F"/>
    <w:rsid w:val="00E965BA"/>
    <w:rsid w:val="00E97890"/>
    <w:rsid w:val="00EA0747"/>
    <w:rsid w:val="00EA3832"/>
    <w:rsid w:val="00EB04C1"/>
    <w:rsid w:val="00EB45AC"/>
    <w:rsid w:val="00EC51B6"/>
    <w:rsid w:val="00ED1B99"/>
    <w:rsid w:val="00EE05CC"/>
    <w:rsid w:val="00EF013A"/>
    <w:rsid w:val="00EF0DE2"/>
    <w:rsid w:val="00EF2C19"/>
    <w:rsid w:val="00F01165"/>
    <w:rsid w:val="00F30EEB"/>
    <w:rsid w:val="00F379CF"/>
    <w:rsid w:val="00F45076"/>
    <w:rsid w:val="00F559AF"/>
    <w:rsid w:val="00F8311F"/>
    <w:rsid w:val="00F909B2"/>
    <w:rsid w:val="00F96AB0"/>
    <w:rsid w:val="00FC1914"/>
    <w:rsid w:val="00FC58BC"/>
    <w:rsid w:val="00FE4B88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E5B25D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E56FE9"/>
    <w:rPr>
      <w:rFonts w:asciiTheme="minorHAnsi" w:hAnsiTheme="minorHAnsi"/>
      <w:sz w:val="22"/>
      <w:lang w:val="en-US" w:eastAsia="en-US"/>
    </w:rPr>
  </w:style>
  <w:style w:type="paragraph" w:styleId="Heading1">
    <w:name w:val="heading 1"/>
    <w:basedOn w:val="Normal"/>
    <w:next w:val="Normal"/>
    <w:qFormat/>
    <w:rsid w:val="00E56FE9"/>
    <w:pPr>
      <w:keepNext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C:\Users\jtulip\AppData\Local\Microsoft\Windows\Temporary Internet Files\Content.Outlook\RJT0D1UI\test_script_tpl.dot</Template>
  <TotalTime>34</TotalTime>
  <Pages>6</Pages>
  <Words>295</Words>
  <Characters>1682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Wayne Barlow</cp:lastModifiedBy>
  <cp:revision>22</cp:revision>
  <cp:lastPrinted>2003-10-05T22:49:00Z</cp:lastPrinted>
  <dcterms:created xsi:type="dcterms:W3CDTF">2017-10-03T03:38:00Z</dcterms:created>
  <dcterms:modified xsi:type="dcterms:W3CDTF">2017-10-04T03:17:00Z</dcterms:modified>
</cp:coreProperties>
</file>